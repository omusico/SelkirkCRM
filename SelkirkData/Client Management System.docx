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mp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967D7C" w14:textId="7BAC01CF" w:rsidR="00E338DA" w:rsidRDefault="00A1594B" w:rsidP="00E338DA">
      <w:pPr>
        <w:pStyle w:val="Title"/>
      </w:pPr>
      <w:r w:rsidRPr="00A1594B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F7FF3CC" wp14:editId="2E0C2DA7">
            <wp:simplePos x="0" y="0"/>
            <wp:positionH relativeFrom="column">
              <wp:posOffset>4686300</wp:posOffset>
            </wp:positionH>
            <wp:positionV relativeFrom="paragraph">
              <wp:posOffset>-158115</wp:posOffset>
            </wp:positionV>
            <wp:extent cx="1612900" cy="754380"/>
            <wp:effectExtent l="0" t="0" r="12700" b="7620"/>
            <wp:wrapSquare wrapText="bothSides"/>
            <wp:docPr id="1" name="Picture 1" descr="temp%2Dlog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mp%2Dlogo-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3" r="7196" b="8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6ED">
        <w:t>Client Relationship Management</w:t>
      </w:r>
      <w:r w:rsidR="00E338DA" w:rsidRPr="00910EFB">
        <w:t xml:space="preserve"> </w:t>
      </w:r>
    </w:p>
    <w:p w14:paraId="5158D6E9" w14:textId="0A1CCAF1" w:rsidR="00E338DA" w:rsidRPr="00910EFB" w:rsidRDefault="002D2CD3" w:rsidP="00E338DA">
      <w:pPr>
        <w:pStyle w:val="Title"/>
      </w:pPr>
      <w:r>
        <w:rPr>
          <w:rStyle w:val="SubtitleChar"/>
        </w:rPr>
        <w:t xml:space="preserve">Overview of the </w:t>
      </w:r>
      <w:r w:rsidR="009546ED">
        <w:rPr>
          <w:rStyle w:val="SubtitleChar"/>
        </w:rPr>
        <w:t>RDI-Selkirk College Client Management System (CMS)</w:t>
      </w:r>
    </w:p>
    <w:p w14:paraId="583992D1" w14:textId="6F89E7D1" w:rsidR="00C3313B" w:rsidRDefault="009546ED" w:rsidP="000F0878">
      <w:pPr>
        <w:pStyle w:val="Heading2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Overview</w:t>
      </w:r>
    </w:p>
    <w:p w14:paraId="36901C06" w14:textId="64F1A423" w:rsidR="009546ED" w:rsidRDefault="006321FC" w:rsidP="003F4324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 xml:space="preserve">The </w:t>
      </w:r>
      <w:r w:rsidR="009546ED" w:rsidRPr="003F4324">
        <w:rPr>
          <w:rFonts w:asciiTheme="minorHAnsi" w:hAnsiTheme="minorHAnsi" w:cs="Arial"/>
          <w:color w:val="000000"/>
          <w:sz w:val="22"/>
          <w:szCs w:val="22"/>
        </w:rPr>
        <w:t xml:space="preserve">CRM is based on </w:t>
      </w:r>
      <w:hyperlink r:id="rId10" w:history="1">
        <w:r w:rsidR="009546ED" w:rsidRPr="003F4324">
          <w:rPr>
            <w:rFonts w:asciiTheme="minorHAnsi" w:hAnsiTheme="minorHAnsi" w:cs="Arial"/>
            <w:color w:val="000000"/>
            <w:sz w:val="22"/>
            <w:szCs w:val="22"/>
          </w:rPr>
          <w:t>Sugar CMS</w:t>
        </w:r>
      </w:hyperlink>
      <w:r w:rsidR="009546ED" w:rsidRPr="003F4324">
        <w:rPr>
          <w:rFonts w:asciiTheme="minorHAnsi" w:hAnsiTheme="minorHAnsi" w:cs="Arial"/>
          <w:color w:val="000000"/>
          <w:sz w:val="22"/>
          <w:szCs w:val="22"/>
        </w:rPr>
        <w:t>, a popular web based, client relationship management application. The intent of</w:t>
      </w:r>
      <w:r w:rsidR="00EB3C06">
        <w:rPr>
          <w:rFonts w:asciiTheme="minorHAnsi" w:hAnsiTheme="minorHAnsi" w:cs="Arial"/>
          <w:color w:val="000000"/>
          <w:sz w:val="22"/>
          <w:szCs w:val="22"/>
        </w:rPr>
        <w:t xml:space="preserve"> this </w:t>
      </w:r>
      <w:r w:rsidR="009546ED" w:rsidRPr="003F4324">
        <w:rPr>
          <w:rFonts w:asciiTheme="minorHAnsi" w:hAnsiTheme="minorHAnsi" w:cs="Arial"/>
          <w:color w:val="000000"/>
          <w:sz w:val="22"/>
          <w:szCs w:val="22"/>
        </w:rPr>
        <w:t>CRM is to facilitate effective organization, population, maintenance</w:t>
      </w:r>
      <w:r w:rsidR="00EB3C06">
        <w:rPr>
          <w:rFonts w:asciiTheme="minorHAnsi" w:hAnsiTheme="minorHAnsi" w:cs="Arial"/>
          <w:color w:val="000000"/>
          <w:sz w:val="22"/>
          <w:szCs w:val="22"/>
        </w:rPr>
        <w:t xml:space="preserve"> and reporting of client relationships and delivery of related supports</w:t>
      </w:r>
      <w:r w:rsidR="00EB3C06" w:rsidRPr="00EB3C06">
        <w:rPr>
          <w:rFonts w:asciiTheme="minorHAnsi" w:hAnsiTheme="minorHAnsi" w:cs="Arial"/>
          <w:color w:val="000000"/>
          <w:sz w:val="22"/>
          <w:szCs w:val="22"/>
        </w:rPr>
        <w:t xml:space="preserve"> </w:t>
      </w:r>
      <w:r w:rsidR="00EB3C06">
        <w:rPr>
          <w:rFonts w:asciiTheme="minorHAnsi" w:hAnsiTheme="minorHAnsi" w:cs="Arial"/>
          <w:color w:val="000000"/>
          <w:sz w:val="22"/>
          <w:szCs w:val="22"/>
        </w:rPr>
        <w:t>(i.e. consultations, advisory services, use of equipment, direct support, and training) by Selkirk College staff to communities and companies.  This</w:t>
      </w:r>
      <w:r w:rsidR="009546ED" w:rsidRPr="003F4324">
        <w:rPr>
          <w:rFonts w:asciiTheme="minorHAnsi" w:hAnsiTheme="minorHAnsi" w:cs="Arial"/>
          <w:color w:val="000000"/>
          <w:sz w:val="22"/>
          <w:szCs w:val="22"/>
        </w:rPr>
        <w:t xml:space="preserve"> CRM consists of modules, each of which represents a specific functional aspect of CRM, such as Clients, Users, Projects, Tasks and Documents.  For example, the Client module enables you to create and manage act</w:t>
      </w:r>
      <w:r w:rsidR="00692109">
        <w:rPr>
          <w:rFonts w:asciiTheme="minorHAnsi" w:hAnsiTheme="minorHAnsi" w:cs="Arial"/>
          <w:color w:val="000000"/>
          <w:sz w:val="22"/>
          <w:szCs w:val="22"/>
        </w:rPr>
        <w:t>ivities, projects, and services</w:t>
      </w:r>
      <w:r w:rsidR="009546ED" w:rsidRPr="003F4324">
        <w:rPr>
          <w:rFonts w:asciiTheme="minorHAnsi" w:hAnsiTheme="minorHAnsi" w:cs="Arial"/>
          <w:color w:val="000000"/>
          <w:sz w:val="22"/>
          <w:szCs w:val="22"/>
        </w:rPr>
        <w:t xml:space="preserve"> related to client accounts. </w:t>
      </w:r>
    </w:p>
    <w:p w14:paraId="1AC59628" w14:textId="77777777" w:rsidR="00FE3353" w:rsidRDefault="00FE3353" w:rsidP="003F4324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06F0A538" w14:textId="16F7A507" w:rsidR="00FE3353" w:rsidRPr="00595CB0" w:rsidRDefault="00FE3353" w:rsidP="00FE3353">
      <w:pPr>
        <w:pStyle w:val="Heading2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 xml:space="preserve">Logging in and Your Profile </w:t>
      </w:r>
    </w:p>
    <w:p w14:paraId="58FF16AE" w14:textId="26B36B00" w:rsidR="00FE3353" w:rsidRDefault="00FE3353" w:rsidP="00FE3353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proofErr w:type="spellStart"/>
      <w:r>
        <w:rPr>
          <w:rFonts w:asciiTheme="minorHAnsi" w:hAnsiTheme="minorHAnsi" w:cs="Arial"/>
          <w:color w:val="000000"/>
          <w:sz w:val="22"/>
          <w:szCs w:val="22"/>
        </w:rPr>
        <w:t>SelkirkCRM</w:t>
      </w:r>
      <w:proofErr w:type="spellEnd"/>
      <w:r>
        <w:rPr>
          <w:rFonts w:asciiTheme="minorHAnsi" w:hAnsiTheme="minorHAnsi" w:cs="Arial"/>
          <w:color w:val="000000"/>
          <w:sz w:val="22"/>
          <w:szCs w:val="22"/>
        </w:rPr>
        <w:t xml:space="preserve"> is accessed at this URL: </w:t>
      </w:r>
    </w:p>
    <w:p w14:paraId="467D5D7E" w14:textId="5E0E3FD5" w:rsidR="00FE3353" w:rsidRDefault="00FE3353" w:rsidP="003F4324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 xml:space="preserve">        </w:t>
      </w:r>
      <w:hyperlink r:id="rId11" w:history="1">
        <w:r w:rsidRPr="00777389">
          <w:rPr>
            <w:rStyle w:val="Hyperlink"/>
            <w:rFonts w:asciiTheme="minorHAnsi" w:hAnsiTheme="minorHAnsi" w:cs="Arial"/>
            <w:sz w:val="22"/>
            <w:szCs w:val="22"/>
          </w:rPr>
          <w:t>http://rdi-connect.sgrc.selkirk.ca/SelkirkCRM/</w:t>
        </w:r>
      </w:hyperlink>
    </w:p>
    <w:p w14:paraId="09A98131" w14:textId="77777777" w:rsidR="000B0708" w:rsidRDefault="000B0708" w:rsidP="003F432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22795823" w14:textId="72E6FBF3" w:rsidR="000B0708" w:rsidRDefault="00FE3353" w:rsidP="003F432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An email will be sent </w:t>
      </w:r>
      <w:r w:rsidR="00921CA5">
        <w:rPr>
          <w:rFonts w:asciiTheme="minorHAnsi" w:hAnsiTheme="minorHAnsi"/>
          <w:sz w:val="22"/>
          <w:szCs w:val="22"/>
        </w:rPr>
        <w:t xml:space="preserve">to you </w:t>
      </w:r>
      <w:r>
        <w:rPr>
          <w:rFonts w:asciiTheme="minorHAnsi" w:hAnsiTheme="minorHAnsi"/>
          <w:sz w:val="22"/>
          <w:szCs w:val="22"/>
        </w:rPr>
        <w:t xml:space="preserve">with a </w:t>
      </w:r>
      <w:r w:rsidR="00DA372A">
        <w:rPr>
          <w:rFonts w:asciiTheme="minorHAnsi" w:hAnsiTheme="minorHAnsi"/>
          <w:sz w:val="22"/>
          <w:szCs w:val="22"/>
        </w:rPr>
        <w:t>user name</w:t>
      </w:r>
      <w:proofErr w:type="gramStart"/>
      <w:r w:rsidR="00DA372A">
        <w:rPr>
          <w:rFonts w:asciiTheme="minorHAnsi" w:hAnsiTheme="minorHAnsi"/>
          <w:sz w:val="22"/>
          <w:szCs w:val="22"/>
        </w:rPr>
        <w:t xml:space="preserve">, </w:t>
      </w:r>
      <w:r w:rsidR="00921CA5">
        <w:rPr>
          <w:rFonts w:asciiTheme="minorHAnsi" w:hAnsiTheme="minorHAnsi"/>
          <w:sz w:val="22"/>
          <w:szCs w:val="22"/>
        </w:rPr>
        <w:t xml:space="preserve"> a</w:t>
      </w:r>
      <w:proofErr w:type="gramEnd"/>
      <w:r w:rsidR="00921CA5">
        <w:rPr>
          <w:rFonts w:asciiTheme="minorHAnsi" w:hAnsiTheme="minorHAnsi"/>
          <w:sz w:val="22"/>
          <w:szCs w:val="22"/>
        </w:rPr>
        <w:t xml:space="preserve"> system generated password</w:t>
      </w:r>
      <w:r w:rsidR="000B0708">
        <w:rPr>
          <w:rFonts w:asciiTheme="minorHAnsi" w:hAnsiTheme="minorHAnsi"/>
          <w:sz w:val="22"/>
          <w:szCs w:val="22"/>
        </w:rPr>
        <w:t xml:space="preserve"> and a link to </w:t>
      </w:r>
      <w:proofErr w:type="spellStart"/>
      <w:r w:rsidR="000B0708">
        <w:rPr>
          <w:rFonts w:asciiTheme="minorHAnsi" w:hAnsiTheme="minorHAnsi"/>
          <w:sz w:val="22"/>
          <w:szCs w:val="22"/>
        </w:rPr>
        <w:t>SelkirkCRM</w:t>
      </w:r>
      <w:proofErr w:type="spellEnd"/>
      <w:r w:rsidR="000B0708">
        <w:rPr>
          <w:rFonts w:asciiTheme="minorHAnsi" w:hAnsiTheme="minorHAnsi"/>
          <w:sz w:val="22"/>
          <w:szCs w:val="22"/>
        </w:rPr>
        <w:t xml:space="preserve">. </w:t>
      </w:r>
    </w:p>
    <w:p w14:paraId="63B3BDA5" w14:textId="2436ECD1" w:rsidR="00FE3353" w:rsidRPr="00FE3353" w:rsidRDefault="00921CA5" w:rsidP="003F432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 </w:t>
      </w:r>
      <w:r w:rsidR="000B0708">
        <w:rPr>
          <w:rFonts w:asciiTheme="minorHAnsi" w:hAnsiTheme="minorHAnsi"/>
          <w:noProof/>
          <w:sz w:val="22"/>
          <w:szCs w:val="22"/>
          <w:lang w:val="en-US" w:eastAsia="en-US"/>
        </w:rPr>
        <w:drawing>
          <wp:inline distT="0" distB="0" distL="0" distR="0" wp14:anchorId="40F94547" wp14:editId="748ABE0A">
            <wp:extent cx="5943600" cy="3797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49FA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FA09" w14:textId="77777777" w:rsidR="00FE3353" w:rsidRDefault="00FE3353" w:rsidP="003F4324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6A27C6F2" w14:textId="5EC2FC6F" w:rsidR="000B0708" w:rsidRDefault="000B0708" w:rsidP="001A2091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 xml:space="preserve">Click on the link </w:t>
      </w:r>
      <w:hyperlink r:id="rId13" w:history="1">
        <w:r w:rsidRPr="00777389">
          <w:rPr>
            <w:rStyle w:val="Hyperlink"/>
            <w:rFonts w:asciiTheme="minorHAnsi" w:hAnsiTheme="minorHAnsi" w:cs="Arial"/>
            <w:sz w:val="22"/>
            <w:szCs w:val="22"/>
          </w:rPr>
          <w:t>http://rdi-connect.sgrc.selkirk.ca/SelkirkCRM/</w:t>
        </w:r>
      </w:hyperlink>
    </w:p>
    <w:p w14:paraId="795B26BB" w14:textId="77777777" w:rsidR="000B0708" w:rsidRDefault="000B0708" w:rsidP="003F4324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13081486" w14:textId="4F9372ED" w:rsidR="000B0708" w:rsidRDefault="001A2091" w:rsidP="003F4324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noProof/>
          <w:color w:val="000000"/>
          <w:sz w:val="22"/>
          <w:szCs w:val="22"/>
          <w:lang w:val="en-US" w:eastAsia="en-US"/>
        </w:rPr>
        <w:lastRenderedPageBreak/>
        <w:drawing>
          <wp:inline distT="0" distB="0" distL="0" distR="0" wp14:anchorId="66ACD3A0" wp14:editId="611182EB">
            <wp:extent cx="5943600" cy="38011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43E7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5732" w14:textId="3294EA1C" w:rsidR="001A2091" w:rsidRDefault="001A2091" w:rsidP="001A2091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proofErr w:type="gramStart"/>
      <w:r>
        <w:rPr>
          <w:rFonts w:asciiTheme="minorHAnsi" w:hAnsiTheme="minorHAnsi" w:cs="Arial"/>
          <w:color w:val="000000"/>
          <w:sz w:val="22"/>
          <w:szCs w:val="22"/>
        </w:rPr>
        <w:t>Login  using</w:t>
      </w:r>
      <w:proofErr w:type="gramEnd"/>
      <w:r>
        <w:rPr>
          <w:rFonts w:asciiTheme="minorHAnsi" w:hAnsiTheme="minorHAnsi" w:cs="Arial"/>
          <w:color w:val="000000"/>
          <w:sz w:val="22"/>
          <w:szCs w:val="22"/>
        </w:rPr>
        <w:t xml:space="preserve"> the user name and password given in the email.</w:t>
      </w:r>
    </w:p>
    <w:p w14:paraId="49855B24" w14:textId="77777777" w:rsidR="001A2091" w:rsidRDefault="001A2091" w:rsidP="001A2091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119F7766" w14:textId="592DBB81" w:rsidR="001A2091" w:rsidRDefault="001A2091" w:rsidP="001A2091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4A7F396D" wp14:editId="3BA1CEBF">
            <wp:extent cx="5943600" cy="3028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448B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471E" w14:textId="77777777" w:rsidR="001A2091" w:rsidRDefault="001A2091" w:rsidP="001A2091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7F272BC4" w14:textId="77777777" w:rsidR="001A2091" w:rsidRDefault="001A2091" w:rsidP="001A2091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1B11B6D3" w14:textId="2B3B29F1" w:rsidR="001A2091" w:rsidRDefault="001A2091" w:rsidP="001A2091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r w:rsidRPr="00853214">
        <w:rPr>
          <w:rFonts w:asciiTheme="minorHAnsi" w:hAnsiTheme="minorHAnsi" w:cs="Arial"/>
          <w:color w:val="000000"/>
          <w:sz w:val="22"/>
          <w:szCs w:val="22"/>
        </w:rPr>
        <w:t xml:space="preserve">Enter the password supplied in the email for the current password and choose a new password. </w:t>
      </w:r>
    </w:p>
    <w:p w14:paraId="0B2BCFB7" w14:textId="77777777" w:rsidR="00605217" w:rsidRDefault="00605217" w:rsidP="00605217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2ACC6970" w14:textId="77777777" w:rsidR="00605217" w:rsidRDefault="00605217" w:rsidP="00605217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7EF5ABE0" w14:textId="77777777" w:rsidR="00605217" w:rsidRDefault="00605217" w:rsidP="00605217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31CFA770" w14:textId="77777777" w:rsidR="00605217" w:rsidRDefault="00605217" w:rsidP="00605217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06573F4B" w14:textId="77777777" w:rsidR="00605217" w:rsidRDefault="00605217" w:rsidP="00605217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5C23DE49" w14:textId="77777777" w:rsidR="00605217" w:rsidRPr="00853214" w:rsidRDefault="00605217" w:rsidP="00605217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1CC70B85" w14:textId="4DD6285D" w:rsidR="001A2091" w:rsidRDefault="00605217" w:rsidP="001A2091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/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E7B6FF3" wp14:editId="2FDB9B10">
                <wp:simplePos x="0" y="0"/>
                <wp:positionH relativeFrom="column">
                  <wp:posOffset>4524375</wp:posOffset>
                </wp:positionH>
                <wp:positionV relativeFrom="paragraph">
                  <wp:posOffset>92075</wp:posOffset>
                </wp:positionV>
                <wp:extent cx="771525" cy="323850"/>
                <wp:effectExtent l="0" t="0" r="66675" b="7620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323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2" o:spid="_x0000_s1026" type="#_x0000_t32" style="position:absolute;margin-left:356.25pt;margin-top:7.25pt;width:60.75pt;height:25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" strokecolor="#819909 [3204]" strokeweight=".5pt">
                <v:stroke endarrow="open" joinstyle="miter"/>
              </v:shape>
            </w:pict>
          </mc:Fallback>
        </mc:AlternateContent>
      </w:r>
      <w:r w:rsidR="00853214">
        <w:rPr>
          <w:rFonts w:asciiTheme="minorHAnsi" w:hAnsiTheme="minorHAnsi" w:cs="Arial"/>
          <w:color w:val="000000"/>
          <w:sz w:val="22"/>
          <w:szCs w:val="22"/>
        </w:rPr>
        <w:t xml:space="preserve">After logging in you can update your profile by clicking your user name. </w:t>
      </w:r>
    </w:p>
    <w:p w14:paraId="67137FA4" w14:textId="77DBFF18" w:rsidR="00605217" w:rsidRDefault="00605217" w:rsidP="00605217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72EF5F4F" w14:textId="7C35D744" w:rsidR="00605217" w:rsidRDefault="00605217" w:rsidP="00605217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389048FC" wp14:editId="1BE3BF3A">
            <wp:extent cx="5943600" cy="30988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48E9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410A" w14:textId="77777777" w:rsidR="001A2091" w:rsidRDefault="001A2091" w:rsidP="001A2091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27D0C6B0" w14:textId="77777777" w:rsidR="00DA372A" w:rsidRPr="003F4324" w:rsidRDefault="00DA372A" w:rsidP="001A2091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7ADF8D3F" w14:textId="77777777" w:rsidR="002E4DF0" w:rsidRPr="00595CB0" w:rsidRDefault="002E4DF0" w:rsidP="00595CB0">
      <w:pPr>
        <w:pStyle w:val="Heading2"/>
        <w:rPr>
          <w:rFonts w:eastAsia="Times New Roman"/>
          <w:lang w:eastAsia="en-CA"/>
        </w:rPr>
      </w:pPr>
      <w:r w:rsidRPr="00595CB0">
        <w:rPr>
          <w:rFonts w:eastAsia="Times New Roman"/>
          <w:lang w:eastAsia="en-CA"/>
        </w:rPr>
        <w:t>Core Features</w:t>
      </w:r>
    </w:p>
    <w:p w14:paraId="16ABF9B4" w14:textId="77777777" w:rsidR="008F5ED7" w:rsidRDefault="008F5ED7" w:rsidP="002E4DF0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  <w:sectPr w:rsidR="008F5ED7" w:rsidSect="008F5ED7">
          <w:pgSz w:w="12240" w:h="15840"/>
          <w:pgMar w:top="1070" w:right="1440" w:bottom="993" w:left="1440" w:header="708" w:footer="482" w:gutter="0"/>
          <w:pgBorders w:offsetFrom="page">
            <w:top w:val="single" w:sz="8" w:space="24" w:color="ACA8A8" w:themeColor="background2" w:themeTint="99"/>
            <w:left w:val="single" w:sz="8" w:space="24" w:color="ACA8A8" w:themeColor="background2" w:themeTint="99"/>
            <w:bottom w:val="single" w:sz="8" w:space="24" w:color="ACA8A8" w:themeColor="background2" w:themeTint="99"/>
            <w:right w:val="single" w:sz="8" w:space="24" w:color="ACA8A8" w:themeColor="background2" w:themeTint="99"/>
          </w:pgBorders>
          <w:pgNumType w:start="1"/>
          <w:cols w:space="708"/>
          <w:docGrid w:linePitch="360"/>
        </w:sectPr>
      </w:pPr>
    </w:p>
    <w:p w14:paraId="0065119E" w14:textId="6AA78F7F" w:rsidR="002E4DF0" w:rsidRPr="00B21618" w:rsidRDefault="00595CB0" w:rsidP="002E4DF0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lastRenderedPageBreak/>
        <w:t xml:space="preserve">Client </w:t>
      </w:r>
      <w:r w:rsidR="002E4DF0" w:rsidRPr="00B21618">
        <w:rPr>
          <w:rFonts w:asciiTheme="minorHAnsi" w:hAnsiTheme="minorHAnsi" w:cs="Arial"/>
          <w:color w:val="000000"/>
          <w:sz w:val="22"/>
          <w:szCs w:val="22"/>
        </w:rPr>
        <w:t>Module  </w:t>
      </w:r>
    </w:p>
    <w:p w14:paraId="4061985D" w14:textId="595152D0" w:rsidR="002E4DF0" w:rsidRPr="00E00549" w:rsidRDefault="00595CB0" w:rsidP="002E4DF0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 xml:space="preserve">Contacts </w:t>
      </w:r>
      <w:r w:rsidR="002E4DF0" w:rsidRPr="00B21618">
        <w:rPr>
          <w:rFonts w:asciiTheme="minorHAnsi" w:hAnsiTheme="minorHAnsi" w:cs="Arial"/>
          <w:color w:val="000000"/>
          <w:sz w:val="22"/>
          <w:szCs w:val="22"/>
        </w:rPr>
        <w:t>Module  </w:t>
      </w:r>
    </w:p>
    <w:p w14:paraId="623A7A8B" w14:textId="1F6B8FED" w:rsidR="00E00549" w:rsidRPr="00E00549" w:rsidRDefault="00CD3DAA" w:rsidP="002E4DF0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>Activities</w:t>
      </w:r>
      <w:r w:rsidR="00E00549">
        <w:rPr>
          <w:rFonts w:asciiTheme="minorHAnsi" w:hAnsiTheme="minorHAnsi" w:cs="Arial"/>
          <w:color w:val="000000"/>
          <w:sz w:val="22"/>
          <w:szCs w:val="22"/>
        </w:rPr>
        <w:t xml:space="preserve"> Module</w:t>
      </w:r>
    </w:p>
    <w:p w14:paraId="3FE9C6AB" w14:textId="77777777" w:rsidR="00E00549" w:rsidRPr="00B21618" w:rsidRDefault="00E00549" w:rsidP="00E00549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B21618">
        <w:rPr>
          <w:rFonts w:asciiTheme="minorHAnsi" w:hAnsiTheme="minorHAnsi" w:cs="Arial"/>
          <w:color w:val="000000"/>
          <w:sz w:val="22"/>
          <w:szCs w:val="22"/>
        </w:rPr>
        <w:t>Documents Module</w:t>
      </w:r>
    </w:p>
    <w:p w14:paraId="7B1F09F0" w14:textId="06775921" w:rsidR="002E4DF0" w:rsidRPr="00E00549" w:rsidRDefault="002E4DF0" w:rsidP="002E4DF0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B21618">
        <w:rPr>
          <w:rFonts w:asciiTheme="minorHAnsi" w:hAnsiTheme="minorHAnsi" w:cs="Arial"/>
          <w:color w:val="000000"/>
          <w:sz w:val="22"/>
          <w:szCs w:val="22"/>
        </w:rPr>
        <w:t>Project</w:t>
      </w:r>
      <w:r w:rsidR="00E00549">
        <w:rPr>
          <w:rFonts w:asciiTheme="minorHAnsi" w:hAnsiTheme="minorHAnsi" w:cs="Arial"/>
          <w:color w:val="000000"/>
          <w:sz w:val="22"/>
          <w:szCs w:val="22"/>
        </w:rPr>
        <w:t>s</w:t>
      </w:r>
      <w:r w:rsidRPr="00B21618">
        <w:rPr>
          <w:rFonts w:asciiTheme="minorHAnsi" w:hAnsiTheme="minorHAnsi" w:cs="Arial"/>
          <w:color w:val="000000"/>
          <w:sz w:val="22"/>
          <w:szCs w:val="22"/>
        </w:rPr>
        <w:t xml:space="preserve"> Module</w:t>
      </w:r>
    </w:p>
    <w:p w14:paraId="4BAF2C2D" w14:textId="6EA7FD05" w:rsidR="00E00549" w:rsidRPr="00CD3DAA" w:rsidRDefault="00E00549" w:rsidP="002E4DF0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>Partners Module</w:t>
      </w:r>
    </w:p>
    <w:p w14:paraId="1A3E9A09" w14:textId="042D320A" w:rsidR="00E00549" w:rsidRPr="00E00549" w:rsidRDefault="00E00549" w:rsidP="002E4DF0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lastRenderedPageBreak/>
        <w:t>Milestones Module</w:t>
      </w:r>
    </w:p>
    <w:p w14:paraId="3DA29A09" w14:textId="54E55D2F" w:rsidR="00E00549" w:rsidRPr="00B21618" w:rsidRDefault="00E00549" w:rsidP="002E4DF0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>Funding Module</w:t>
      </w:r>
    </w:p>
    <w:p w14:paraId="70CD48D3" w14:textId="759226F3" w:rsidR="002E4DF0" w:rsidRPr="00B21618" w:rsidRDefault="00E00549" w:rsidP="002E4DF0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 xml:space="preserve">Services </w:t>
      </w:r>
      <w:r w:rsidR="002E4DF0" w:rsidRPr="00B21618">
        <w:rPr>
          <w:rFonts w:asciiTheme="minorHAnsi" w:hAnsiTheme="minorHAnsi" w:cs="Arial"/>
          <w:color w:val="000000"/>
          <w:sz w:val="22"/>
          <w:szCs w:val="22"/>
        </w:rPr>
        <w:t>Module</w:t>
      </w:r>
    </w:p>
    <w:p w14:paraId="1995D4A5" w14:textId="664464F4" w:rsidR="00E00549" w:rsidRPr="00E00549" w:rsidRDefault="00E00549" w:rsidP="002E4DF0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Business Cases Module</w:t>
      </w:r>
    </w:p>
    <w:p w14:paraId="70D6552F" w14:textId="5BAE6EEA" w:rsidR="002E4DF0" w:rsidRPr="00B21618" w:rsidRDefault="00595CB0" w:rsidP="002E4DF0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 xml:space="preserve">Reporting </w:t>
      </w:r>
      <w:r w:rsidR="002E4DF0" w:rsidRPr="00B21618">
        <w:rPr>
          <w:rFonts w:asciiTheme="minorHAnsi" w:hAnsiTheme="minorHAnsi" w:cs="Arial"/>
          <w:color w:val="000000"/>
          <w:sz w:val="22"/>
          <w:szCs w:val="22"/>
        </w:rPr>
        <w:t>Module</w:t>
      </w:r>
    </w:p>
    <w:p w14:paraId="680C2708" w14:textId="75926C77" w:rsidR="008F5ED7" w:rsidRPr="00CD3DAA" w:rsidRDefault="002E4DF0" w:rsidP="00B21618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  <w:sectPr w:rsidR="008F5ED7" w:rsidRPr="00CD3DAA" w:rsidSect="008F5ED7">
          <w:type w:val="continuous"/>
          <w:pgSz w:w="12240" w:h="15840"/>
          <w:pgMar w:top="1070" w:right="1440" w:bottom="993" w:left="1440" w:header="708" w:footer="482" w:gutter="0"/>
          <w:pgBorders w:offsetFrom="page">
            <w:top w:val="single" w:sz="8" w:space="24" w:color="ACA8A8" w:themeColor="background2" w:themeTint="99"/>
            <w:left w:val="single" w:sz="8" w:space="24" w:color="ACA8A8" w:themeColor="background2" w:themeTint="99"/>
            <w:bottom w:val="single" w:sz="8" w:space="24" w:color="ACA8A8" w:themeColor="background2" w:themeTint="99"/>
            <w:right w:val="single" w:sz="8" w:space="24" w:color="ACA8A8" w:themeColor="background2" w:themeTint="99"/>
          </w:pgBorders>
          <w:pgNumType w:start="1"/>
          <w:cols w:num="2" w:space="720"/>
          <w:docGrid w:linePitch="360"/>
        </w:sectPr>
      </w:pPr>
      <w:r w:rsidRPr="00B21618">
        <w:rPr>
          <w:rFonts w:asciiTheme="minorHAnsi" w:hAnsiTheme="minorHAnsi" w:cs="Arial"/>
          <w:color w:val="000000"/>
          <w:sz w:val="22"/>
          <w:szCs w:val="22"/>
        </w:rPr>
        <w:t>Exporting Data</w:t>
      </w:r>
    </w:p>
    <w:p w14:paraId="1F5EE1EE" w14:textId="19E102F7" w:rsidR="002E4DF0" w:rsidRPr="00595CB0" w:rsidRDefault="002E4DF0" w:rsidP="00595CB0">
      <w:pPr>
        <w:pStyle w:val="Heading2"/>
        <w:rPr>
          <w:rFonts w:eastAsia="Times New Roman"/>
          <w:lang w:eastAsia="en-CA"/>
        </w:rPr>
      </w:pPr>
      <w:r w:rsidRPr="00595CB0">
        <w:rPr>
          <w:rFonts w:eastAsia="Times New Roman"/>
          <w:lang w:eastAsia="en-CA"/>
        </w:rPr>
        <w:lastRenderedPageBreak/>
        <w:t>Accessing Core Features</w:t>
      </w:r>
    </w:p>
    <w:p w14:paraId="6DC2B4D5" w14:textId="683B6A9C" w:rsidR="00E00549" w:rsidRDefault="00C82C92" w:rsidP="00E00549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19241B" wp14:editId="78593BD0">
                <wp:simplePos x="0" y="0"/>
                <wp:positionH relativeFrom="column">
                  <wp:posOffset>333375</wp:posOffset>
                </wp:positionH>
                <wp:positionV relativeFrom="paragraph">
                  <wp:posOffset>109855</wp:posOffset>
                </wp:positionV>
                <wp:extent cx="2066290" cy="323215"/>
                <wp:effectExtent l="38100" t="0" r="29210" b="9588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6290" cy="3232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6.25pt;margin-top:8.65pt;width:162.7pt;height:25.4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" strokecolor="#819909 [3204]" strokeweight=".5pt">
                <v:stroke endarrow="open" joinstyle="miter"/>
              </v:shape>
            </w:pict>
          </mc:Fallback>
        </mc:AlternateContent>
      </w:r>
      <w:r w:rsidR="002E4DF0" w:rsidRPr="003F4324">
        <w:rPr>
          <w:rFonts w:asciiTheme="minorHAnsi" w:hAnsiTheme="minorHAnsi" w:cs="Arial"/>
          <w:color w:val="000000"/>
          <w:sz w:val="22"/>
          <w:szCs w:val="22"/>
        </w:rPr>
        <w:t xml:space="preserve">Modules are accessed through the main menu. </w:t>
      </w:r>
    </w:p>
    <w:p w14:paraId="3F582691" w14:textId="77777777" w:rsidR="00C82C92" w:rsidRDefault="00C82C92" w:rsidP="00E00549">
      <w:pPr>
        <w:pStyle w:val="NormalWeb"/>
        <w:spacing w:before="0" w:beforeAutospacing="0" w:after="0" w:afterAutospacing="0"/>
        <w:rPr>
          <w:noProof/>
          <w:lang w:val="en-US"/>
        </w:rPr>
      </w:pPr>
    </w:p>
    <w:p w14:paraId="6BCDF8EE" w14:textId="2C0ECB7E" w:rsidR="00CD3DAA" w:rsidRDefault="00C82C92" w:rsidP="00E00549">
      <w:pPr>
        <w:pStyle w:val="NormalWeb"/>
        <w:spacing w:before="0" w:beforeAutospacing="0" w:after="0" w:afterAutospacing="0"/>
        <w:rPr>
          <w:noProof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EA1622F" wp14:editId="689BE2C9">
            <wp:extent cx="5943600" cy="2630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581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6B50" w14:textId="77777777" w:rsidR="002E4DF0" w:rsidRPr="00595CB0" w:rsidRDefault="002E4DF0" w:rsidP="00595CB0">
      <w:pPr>
        <w:pStyle w:val="Heading2"/>
        <w:rPr>
          <w:rFonts w:eastAsia="Times New Roman"/>
          <w:lang w:eastAsia="en-CA"/>
        </w:rPr>
      </w:pPr>
      <w:r w:rsidRPr="00595CB0">
        <w:rPr>
          <w:rFonts w:eastAsia="Times New Roman"/>
          <w:lang w:eastAsia="en-CA"/>
        </w:rPr>
        <w:lastRenderedPageBreak/>
        <w:t>Client Module</w:t>
      </w:r>
    </w:p>
    <w:p w14:paraId="2F96B035" w14:textId="17B83267" w:rsidR="002E4DF0" w:rsidRPr="003F4324" w:rsidRDefault="003F4324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 xml:space="preserve">Client module is used to create and manage client </w:t>
      </w:r>
      <w:r w:rsidR="002E4DF0" w:rsidRPr="003F4324">
        <w:rPr>
          <w:rFonts w:asciiTheme="minorHAnsi" w:hAnsiTheme="minorHAnsi"/>
          <w:color w:val="000000"/>
          <w:sz w:val="22"/>
          <w:szCs w:val="22"/>
        </w:rPr>
        <w:t>accounts.</w:t>
      </w:r>
    </w:p>
    <w:p w14:paraId="42F2BA6B" w14:textId="74C10D3E" w:rsidR="002E4DF0" w:rsidRPr="003F4324" w:rsidRDefault="002E4DF0" w:rsidP="002E4DF0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3F4324">
        <w:rPr>
          <w:rFonts w:asciiTheme="minorHAnsi" w:hAnsiTheme="minorHAnsi" w:cs="Arial"/>
          <w:color w:val="000000"/>
          <w:sz w:val="22"/>
          <w:szCs w:val="22"/>
        </w:rPr>
        <w:t>Clients are companies, organizati</w:t>
      </w:r>
      <w:r w:rsidR="003F4324">
        <w:rPr>
          <w:rFonts w:asciiTheme="minorHAnsi" w:hAnsiTheme="minorHAnsi" w:cs="Arial"/>
          <w:color w:val="000000"/>
          <w:sz w:val="22"/>
          <w:szCs w:val="22"/>
        </w:rPr>
        <w:t>ons, local government</w:t>
      </w:r>
      <w:r w:rsidR="00E0364F">
        <w:rPr>
          <w:rFonts w:asciiTheme="minorHAnsi" w:hAnsiTheme="minorHAnsi" w:cs="Arial"/>
          <w:color w:val="000000"/>
          <w:sz w:val="22"/>
          <w:szCs w:val="22"/>
        </w:rPr>
        <w:t xml:space="preserve"> (option to tag as partner)</w:t>
      </w:r>
    </w:p>
    <w:p w14:paraId="74E67A8D" w14:textId="1FB166B5" w:rsidR="002E4DF0" w:rsidRPr="003F4324" w:rsidRDefault="003F4324" w:rsidP="002E4DF0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>A client contains client</w:t>
      </w:r>
      <w:r w:rsidR="002E4DF0" w:rsidRPr="003F4324">
        <w:rPr>
          <w:rFonts w:asciiTheme="minorHAnsi" w:hAnsiTheme="minorHAnsi" w:cs="Arial"/>
          <w:color w:val="000000"/>
          <w:sz w:val="22"/>
          <w:szCs w:val="22"/>
        </w:rPr>
        <w:t> information such as name and address and attributes to distinguish them as comp</w:t>
      </w:r>
      <w:r w:rsidR="00E0364F">
        <w:rPr>
          <w:rFonts w:asciiTheme="minorHAnsi" w:hAnsiTheme="minorHAnsi" w:cs="Arial"/>
          <w:color w:val="000000"/>
          <w:sz w:val="22"/>
          <w:szCs w:val="22"/>
        </w:rPr>
        <w:t xml:space="preserve">anies, organizations, </w:t>
      </w:r>
      <w:r w:rsidR="00595CB0">
        <w:rPr>
          <w:rFonts w:asciiTheme="minorHAnsi" w:hAnsiTheme="minorHAnsi" w:cs="Arial"/>
          <w:color w:val="000000"/>
          <w:sz w:val="22"/>
          <w:szCs w:val="22"/>
        </w:rPr>
        <w:t xml:space="preserve">K-12 &amp; post-secondary institutions, </w:t>
      </w:r>
      <w:r w:rsidR="00E0364F">
        <w:rPr>
          <w:rFonts w:asciiTheme="minorHAnsi" w:hAnsiTheme="minorHAnsi" w:cs="Arial"/>
          <w:color w:val="000000"/>
          <w:sz w:val="22"/>
          <w:szCs w:val="22"/>
        </w:rPr>
        <w:t xml:space="preserve">and </w:t>
      </w:r>
      <w:r w:rsidR="002E4DF0" w:rsidRPr="003F4324">
        <w:rPr>
          <w:rFonts w:asciiTheme="minorHAnsi" w:hAnsiTheme="minorHAnsi" w:cs="Arial"/>
          <w:color w:val="000000"/>
          <w:sz w:val="22"/>
          <w:szCs w:val="22"/>
        </w:rPr>
        <w:t>local government</w:t>
      </w:r>
    </w:p>
    <w:p w14:paraId="48F871B4" w14:textId="6CBCE455" w:rsidR="002E4DF0" w:rsidRPr="003F4324" w:rsidRDefault="002E4DF0" w:rsidP="002E4DF0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3F4324">
        <w:rPr>
          <w:rFonts w:asciiTheme="minorHAnsi" w:hAnsiTheme="minorHAnsi" w:cs="Arial"/>
          <w:color w:val="000000"/>
          <w:sz w:val="22"/>
          <w:szCs w:val="22"/>
        </w:rPr>
        <w:t xml:space="preserve">Clients can be associated with other records such as </w:t>
      </w:r>
      <w:r w:rsidR="00C50228">
        <w:rPr>
          <w:rFonts w:asciiTheme="minorHAnsi" w:hAnsiTheme="minorHAnsi" w:cs="Arial"/>
          <w:color w:val="000000"/>
          <w:sz w:val="22"/>
          <w:szCs w:val="22"/>
        </w:rPr>
        <w:t xml:space="preserve">documents, services, activities, </w:t>
      </w:r>
      <w:r w:rsidRPr="003F4324">
        <w:rPr>
          <w:rFonts w:asciiTheme="minorHAnsi" w:hAnsiTheme="minorHAnsi" w:cs="Arial"/>
          <w:color w:val="000000"/>
          <w:sz w:val="22"/>
          <w:szCs w:val="22"/>
        </w:rPr>
        <w:t>contacts and users.</w:t>
      </w:r>
    </w:p>
    <w:p w14:paraId="7E2ED13E" w14:textId="6A1D4C3C" w:rsidR="002E4DF0" w:rsidRPr="00C82C92" w:rsidRDefault="002E4DF0" w:rsidP="002E4DF0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3F4324">
        <w:rPr>
          <w:rFonts w:asciiTheme="minorHAnsi" w:hAnsiTheme="minorHAnsi" w:cs="Arial"/>
          <w:color w:val="000000"/>
          <w:sz w:val="22"/>
          <w:szCs w:val="22"/>
        </w:rPr>
        <w:t>Each client has a primary contact</w:t>
      </w:r>
      <w:r w:rsidR="00595CB0">
        <w:rPr>
          <w:rFonts w:asciiTheme="minorHAnsi" w:hAnsiTheme="minorHAnsi" w:cs="Arial"/>
          <w:color w:val="000000"/>
          <w:sz w:val="22"/>
          <w:szCs w:val="22"/>
        </w:rPr>
        <w:t xml:space="preserve"> and primary Selkirk College ‘user’ associated</w:t>
      </w:r>
      <w:r w:rsidRPr="003F4324">
        <w:rPr>
          <w:rFonts w:asciiTheme="minorHAnsi" w:hAnsiTheme="minorHAnsi" w:cs="Arial"/>
          <w:color w:val="000000"/>
          <w:sz w:val="22"/>
          <w:szCs w:val="22"/>
        </w:rPr>
        <w:t>.</w:t>
      </w:r>
    </w:p>
    <w:p w14:paraId="6D30379F" w14:textId="77777777" w:rsidR="00C82C92" w:rsidRDefault="00C82C92" w:rsidP="00C82C92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6DD2C140" w14:textId="1C18B5E5" w:rsidR="00C82C92" w:rsidRPr="003F4324" w:rsidRDefault="00C82C92" w:rsidP="00C82C92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  <w:lang w:val="en-US" w:eastAsia="en-US"/>
        </w:rPr>
        <w:drawing>
          <wp:inline distT="0" distB="0" distL="0" distR="0" wp14:anchorId="7B06C92F" wp14:editId="12B34958">
            <wp:extent cx="5943600" cy="2428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811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22F8" w14:textId="77777777" w:rsidR="002E4DF0" w:rsidRPr="00FF26F6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</w:rPr>
      </w:pPr>
    </w:p>
    <w:p w14:paraId="50307037" w14:textId="0311708A" w:rsidR="002E4DF0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36"/>
          <w:szCs w:val="36"/>
        </w:rPr>
      </w:pPr>
    </w:p>
    <w:p w14:paraId="5C95ADD9" w14:textId="3EF437D6" w:rsidR="002E4DF0" w:rsidRPr="003F4324" w:rsidRDefault="002E4DF0" w:rsidP="003F4324">
      <w:pPr>
        <w:rPr>
          <w:rFonts w:eastAsia="Times New Roman"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br w:type="page"/>
      </w:r>
    </w:p>
    <w:p w14:paraId="753B3AD1" w14:textId="2079D1FC" w:rsidR="002E4DF0" w:rsidRPr="003F4324" w:rsidRDefault="002E4DF0" w:rsidP="003F4324">
      <w:pPr>
        <w:pStyle w:val="Heading4"/>
        <w:rPr>
          <w:lang w:eastAsia="en-CA"/>
        </w:rPr>
      </w:pPr>
      <w:r w:rsidRPr="003F4324">
        <w:rPr>
          <w:lang w:eastAsia="en-CA"/>
        </w:rPr>
        <w:lastRenderedPageBreak/>
        <w:t>To Create a Client</w:t>
      </w:r>
    </w:p>
    <w:p w14:paraId="7C4C4DB9" w14:textId="35F2C0D4" w:rsidR="002E4DF0" w:rsidRDefault="00005E1C" w:rsidP="002E4DF0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71C9C0" wp14:editId="163E051C">
                <wp:simplePos x="0" y="0"/>
                <wp:positionH relativeFrom="column">
                  <wp:posOffset>742950</wp:posOffset>
                </wp:positionH>
                <wp:positionV relativeFrom="paragraph">
                  <wp:posOffset>107950</wp:posOffset>
                </wp:positionV>
                <wp:extent cx="4724400" cy="514350"/>
                <wp:effectExtent l="0" t="0" r="7620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4400" cy="514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58.5pt;margin-top:8.5pt;width:372pt;height:40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color w:val="000000"/>
          <w:sz w:val="22"/>
          <w:szCs w:val="22"/>
        </w:rPr>
        <w:t>Click the C</w:t>
      </w:r>
      <w:r w:rsidR="002E4DF0" w:rsidRPr="003F4324">
        <w:rPr>
          <w:rFonts w:asciiTheme="minorHAnsi" w:hAnsiTheme="minorHAnsi"/>
          <w:color w:val="000000"/>
          <w:sz w:val="22"/>
          <w:szCs w:val="22"/>
        </w:rPr>
        <w:t>reate button in the top right corner.</w:t>
      </w:r>
    </w:p>
    <w:p w14:paraId="4F17211E" w14:textId="714DAB87" w:rsidR="00C82C92" w:rsidRDefault="00C82C92" w:rsidP="002E4DF0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95C156" wp14:editId="45E0232C">
                <wp:simplePos x="0" y="0"/>
                <wp:positionH relativeFrom="column">
                  <wp:posOffset>428625</wp:posOffset>
                </wp:positionH>
                <wp:positionV relativeFrom="paragraph">
                  <wp:posOffset>3681095</wp:posOffset>
                </wp:positionV>
                <wp:extent cx="190500" cy="523240"/>
                <wp:effectExtent l="57150" t="38100" r="19050" b="2921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5232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33.75pt;margin-top:289.85pt;width:15pt;height:41.2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7DEBC8" wp14:editId="12EE4DE4">
                <wp:simplePos x="0" y="0"/>
                <wp:positionH relativeFrom="column">
                  <wp:posOffset>2047875</wp:posOffset>
                </wp:positionH>
                <wp:positionV relativeFrom="paragraph">
                  <wp:posOffset>2833370</wp:posOffset>
                </wp:positionV>
                <wp:extent cx="504190" cy="1181100"/>
                <wp:effectExtent l="57150" t="38100" r="29210" b="190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190" cy="1181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161.25pt;margin-top:223.1pt;width:39.7pt;height:93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691DC5EA" wp14:editId="121826BD">
            <wp:extent cx="5943600" cy="3801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A95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DA8D" w14:textId="4ACA9536" w:rsidR="002E4DF0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72A4B71A" w14:textId="155D2407" w:rsidR="00C82C92" w:rsidRPr="003F4324" w:rsidRDefault="00C82C92" w:rsidP="002E4DF0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 xml:space="preserve">Associate a primary contact by clicking the arrow button.  Fill in the rest of the data items. </w:t>
      </w:r>
    </w:p>
    <w:p w14:paraId="377F45D8" w14:textId="31CA84D2" w:rsidR="00106BB8" w:rsidRDefault="002E4DF0" w:rsidP="003F4324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3F4324">
        <w:rPr>
          <w:rFonts w:asciiTheme="minorHAnsi" w:hAnsiTheme="minorHAnsi"/>
          <w:color w:val="000000"/>
          <w:sz w:val="22"/>
          <w:szCs w:val="22"/>
        </w:rPr>
        <w:t xml:space="preserve">Click </w:t>
      </w:r>
      <w:r w:rsidR="003F4324" w:rsidRPr="003F4324">
        <w:rPr>
          <w:rFonts w:asciiTheme="minorHAnsi" w:hAnsiTheme="minorHAnsi"/>
          <w:color w:val="000000"/>
          <w:sz w:val="22"/>
          <w:szCs w:val="22"/>
        </w:rPr>
        <w:t>the Save button</w:t>
      </w:r>
      <w:r w:rsidRPr="003F4324">
        <w:rPr>
          <w:rFonts w:asciiTheme="minorHAnsi" w:hAnsiTheme="minorHAnsi"/>
          <w:color w:val="000000"/>
          <w:sz w:val="22"/>
          <w:szCs w:val="22"/>
        </w:rPr>
        <w:t>.</w:t>
      </w:r>
      <w:r w:rsidR="00C82C92">
        <w:rPr>
          <w:rFonts w:asciiTheme="minorHAnsi" w:hAnsiTheme="minorHAnsi"/>
          <w:color w:val="000000"/>
          <w:sz w:val="22"/>
          <w:szCs w:val="22"/>
        </w:rPr>
        <w:t xml:space="preserve">  </w:t>
      </w:r>
      <w:r w:rsidR="00106BB8">
        <w:rPr>
          <w:rFonts w:asciiTheme="minorHAnsi" w:hAnsiTheme="minorHAnsi"/>
          <w:color w:val="000000"/>
          <w:sz w:val="22"/>
          <w:szCs w:val="22"/>
        </w:rPr>
        <w:t xml:space="preserve">After saving a client, you can associate documents, services, activities and contacts. </w:t>
      </w:r>
    </w:p>
    <w:p w14:paraId="5765C6A8" w14:textId="7682F504" w:rsidR="00D640FC" w:rsidRDefault="00D640FC">
      <w:pPr>
        <w:spacing w:after="160" w:line="259" w:lineRule="auto"/>
        <w:rPr>
          <w:rFonts w:ascii="Calibri" w:eastAsiaTheme="majorEastAsia" w:hAnsi="Calibri" w:cstheme="majorBidi"/>
          <w:bCs/>
          <w:i/>
          <w:iCs/>
          <w:color w:val="819909" w:themeColor="text2"/>
          <w:lang w:eastAsia="en-CA"/>
        </w:rPr>
      </w:pPr>
      <w:r>
        <w:rPr>
          <w:lang w:eastAsia="en-CA"/>
        </w:rPr>
        <w:br w:type="page"/>
      </w:r>
    </w:p>
    <w:p w14:paraId="46562B9E" w14:textId="0A0B7B9F" w:rsidR="00106BB8" w:rsidRDefault="00106BB8" w:rsidP="00106BB8">
      <w:pPr>
        <w:pStyle w:val="Heading4"/>
        <w:rPr>
          <w:lang w:eastAsia="en-CA"/>
        </w:rPr>
      </w:pPr>
      <w:r>
        <w:rPr>
          <w:lang w:eastAsia="en-CA"/>
        </w:rPr>
        <w:lastRenderedPageBreak/>
        <w:t xml:space="preserve">To Associate a </w:t>
      </w:r>
      <w:r w:rsidR="00946851">
        <w:rPr>
          <w:lang w:eastAsia="en-CA"/>
        </w:rPr>
        <w:t xml:space="preserve">Document </w:t>
      </w:r>
      <w:r>
        <w:rPr>
          <w:lang w:eastAsia="en-CA"/>
        </w:rPr>
        <w:t>With a Client</w:t>
      </w:r>
    </w:p>
    <w:p w14:paraId="72187039" w14:textId="6012CA39" w:rsidR="00946851" w:rsidRDefault="00005E1C" w:rsidP="00946851">
      <w:pPr>
        <w:rPr>
          <w:lang w:eastAsia="en-C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5D5C10E" wp14:editId="7C34D3F5">
                <wp:simplePos x="0" y="0"/>
                <wp:positionH relativeFrom="column">
                  <wp:posOffset>523876</wp:posOffset>
                </wp:positionH>
                <wp:positionV relativeFrom="paragraph">
                  <wp:posOffset>327025</wp:posOffset>
                </wp:positionV>
                <wp:extent cx="2771774" cy="3476625"/>
                <wp:effectExtent l="38100" t="0" r="29210" b="476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1774" cy="3476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41.25pt;margin-top:25.75pt;width:218.25pt;height:273.7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" strokecolor="#819909 [3204]" strokeweight=".5pt">
                <v:stroke endarrow="open" joinstyle="miter"/>
              </v:shape>
            </w:pict>
          </mc:Fallback>
        </mc:AlternateContent>
      </w:r>
      <w:r w:rsidR="00946851">
        <w:rPr>
          <w:lang w:eastAsia="en-CA"/>
        </w:rPr>
        <w:t>The Create/Select button</w:t>
      </w:r>
      <w:r w:rsidR="00060D24">
        <w:rPr>
          <w:lang w:eastAsia="en-CA"/>
        </w:rPr>
        <w:t xml:space="preserve"> </w:t>
      </w:r>
      <w:r w:rsidR="00946851">
        <w:rPr>
          <w:lang w:eastAsia="en-CA"/>
        </w:rPr>
        <w:t xml:space="preserve">allows you to associate a previously entered document. You can create a new </w:t>
      </w:r>
      <w:r w:rsidR="00060D24">
        <w:rPr>
          <w:lang w:eastAsia="en-CA"/>
        </w:rPr>
        <w:t xml:space="preserve">document </w:t>
      </w:r>
      <w:r w:rsidR="00D640FC">
        <w:rPr>
          <w:lang w:eastAsia="en-CA"/>
        </w:rPr>
        <w:t xml:space="preserve">or select an </w:t>
      </w:r>
      <w:proofErr w:type="gramStart"/>
      <w:r w:rsidR="00D640FC">
        <w:rPr>
          <w:lang w:eastAsia="en-CA"/>
        </w:rPr>
        <w:t>e</w:t>
      </w:r>
      <w:r>
        <w:rPr>
          <w:lang w:eastAsia="en-CA"/>
        </w:rPr>
        <w:t>xisting  document</w:t>
      </w:r>
      <w:proofErr w:type="gramEnd"/>
      <w:r>
        <w:rPr>
          <w:lang w:eastAsia="en-CA"/>
        </w:rPr>
        <w:t>.  Choose the S</w:t>
      </w:r>
      <w:r w:rsidR="00D640FC">
        <w:rPr>
          <w:lang w:eastAsia="en-CA"/>
        </w:rPr>
        <w:t xml:space="preserve">elect option. </w:t>
      </w:r>
    </w:p>
    <w:p w14:paraId="41564335" w14:textId="4E953725" w:rsidR="00C82C92" w:rsidRDefault="00C82C92" w:rsidP="00946851">
      <w:pPr>
        <w:rPr>
          <w:lang w:eastAsia="en-C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880879" wp14:editId="0FCFAF9E">
                <wp:simplePos x="0" y="0"/>
                <wp:positionH relativeFrom="column">
                  <wp:posOffset>0</wp:posOffset>
                </wp:positionH>
                <wp:positionV relativeFrom="paragraph">
                  <wp:posOffset>2800985</wp:posOffset>
                </wp:positionV>
                <wp:extent cx="923925" cy="876300"/>
                <wp:effectExtent l="19050" t="19050" r="47625" b="3810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8763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0" o:spid="_x0000_s1026" style="position:absolute;margin-left:0;margin-top:220.55pt;width:72.75pt;height:6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" filled="f" strokecolor="#00b050" strokeweight="4.5pt">
                <v:stroke joinstyle="miter"/>
              </v:oval>
            </w:pict>
          </mc:Fallback>
        </mc:AlternateContent>
      </w:r>
      <w:r w:rsidR="00005E1C">
        <w:rPr>
          <w:noProof/>
          <w:lang w:val="en-US"/>
        </w:rPr>
        <w:drawing>
          <wp:inline distT="0" distB="0" distL="0" distR="0" wp14:anchorId="3DD087F1" wp14:editId="72C42CBA">
            <wp:extent cx="5943600" cy="4402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4B7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E742" w14:textId="77777777" w:rsidR="00D640FC" w:rsidRDefault="00D640FC" w:rsidP="003F4324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</w:p>
    <w:p w14:paraId="3102752E" w14:textId="44893143" w:rsidR="00106BB8" w:rsidRDefault="00D640FC" w:rsidP="003F4324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A pop up window displays, allowing you to search or select a document:</w:t>
      </w:r>
    </w:p>
    <w:p w14:paraId="1C578B75" w14:textId="4D7154D1" w:rsidR="004C4EC5" w:rsidRDefault="004C4EC5" w:rsidP="003F4324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3C2FAE" wp14:editId="2F456D8C">
                <wp:simplePos x="0" y="0"/>
                <wp:positionH relativeFrom="column">
                  <wp:posOffset>962026</wp:posOffset>
                </wp:positionH>
                <wp:positionV relativeFrom="paragraph">
                  <wp:posOffset>2112646</wp:posOffset>
                </wp:positionV>
                <wp:extent cx="85724" cy="590549"/>
                <wp:effectExtent l="76200" t="38100" r="29210" b="1968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4" cy="5905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75.75pt;margin-top:166.35pt;width:6.75pt;height:46.5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" strokecolor="#819909 [3204]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8B1C00" wp14:editId="7412A4CD">
                <wp:simplePos x="0" y="0"/>
                <wp:positionH relativeFrom="column">
                  <wp:posOffset>161925</wp:posOffset>
                </wp:positionH>
                <wp:positionV relativeFrom="paragraph">
                  <wp:posOffset>1800860</wp:posOffset>
                </wp:positionV>
                <wp:extent cx="1828800" cy="485775"/>
                <wp:effectExtent l="19050" t="19050" r="38100" b="4762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85775"/>
                        </a:xfrm>
                        <a:prstGeom prst="ellipse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2" o:spid="_x0000_s1026" style="position:absolute;margin-left:12.75pt;margin-top:141.8pt;width:2in;height:38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" filled="f" strokecolor="#00b050" strokeweight="4.5pt">
                <v:stroke joinstyle="miter"/>
              </v:oval>
            </w:pict>
          </mc:Fallback>
        </mc:AlternateContent>
      </w:r>
      <w:r>
        <w:rPr>
          <w:rFonts w:asciiTheme="minorHAnsi" w:hAnsiTheme="minorHAnsi"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4CA686DF" wp14:editId="7214EEA0">
            <wp:extent cx="5943600" cy="2537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A72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FC4D" w14:textId="28135A9A" w:rsidR="005368BB" w:rsidRDefault="005368BB" w:rsidP="003F4324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</w:p>
    <w:p w14:paraId="0B3AA65D" w14:textId="2CA18B34" w:rsidR="004C4EC5" w:rsidRDefault="004C4EC5" w:rsidP="004C4EC5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Click on “Digital Basin User Guide.”    Follow the same steps to create, select and associate services, activities and contacts with a client.</w:t>
      </w:r>
    </w:p>
    <w:p w14:paraId="772D08A7" w14:textId="77777777" w:rsidR="002E4DF0" w:rsidRPr="00595CB0" w:rsidRDefault="002E4DF0" w:rsidP="00595CB0">
      <w:pPr>
        <w:pStyle w:val="Heading2"/>
        <w:rPr>
          <w:rFonts w:eastAsia="Times New Roman"/>
          <w:lang w:eastAsia="en-CA"/>
        </w:rPr>
      </w:pPr>
      <w:r w:rsidRPr="00595CB0">
        <w:rPr>
          <w:rFonts w:eastAsia="Times New Roman"/>
          <w:lang w:eastAsia="en-CA"/>
        </w:rPr>
        <w:lastRenderedPageBreak/>
        <w:t>Contact Module</w:t>
      </w:r>
    </w:p>
    <w:p w14:paraId="15B1DE17" w14:textId="64A05E44" w:rsidR="002E4DF0" w:rsidRPr="003F4324" w:rsidRDefault="00595CB0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 xml:space="preserve">Contact module is used </w:t>
      </w:r>
      <w:r w:rsidR="002E4DF0" w:rsidRPr="003F4324">
        <w:rPr>
          <w:rFonts w:asciiTheme="minorHAnsi" w:hAnsiTheme="minorHAnsi"/>
          <w:color w:val="000000"/>
          <w:sz w:val="22"/>
          <w:szCs w:val="22"/>
        </w:rPr>
        <w:t>to create and manage contacts.</w:t>
      </w:r>
    </w:p>
    <w:p w14:paraId="26925A6E" w14:textId="0623FE82" w:rsidR="002E4DF0" w:rsidRPr="003F4324" w:rsidRDefault="002E4DF0" w:rsidP="002E4DF0">
      <w:pPr>
        <w:pStyle w:val="NormalWeb"/>
        <w:numPr>
          <w:ilvl w:val="0"/>
          <w:numId w:val="23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3F4324">
        <w:rPr>
          <w:rFonts w:asciiTheme="minorHAnsi" w:hAnsiTheme="minorHAnsi" w:cs="Arial"/>
          <w:color w:val="000000"/>
          <w:sz w:val="22"/>
          <w:szCs w:val="22"/>
        </w:rPr>
        <w:t>A</w:t>
      </w:r>
      <w:r w:rsidR="00595CB0">
        <w:rPr>
          <w:rFonts w:asciiTheme="minorHAnsi" w:hAnsiTheme="minorHAnsi" w:cs="Arial"/>
          <w:color w:val="000000"/>
          <w:sz w:val="22"/>
          <w:szCs w:val="22"/>
        </w:rPr>
        <w:t xml:space="preserve"> contact contains</w:t>
      </w:r>
      <w:r w:rsidRPr="003F4324">
        <w:rPr>
          <w:rFonts w:asciiTheme="minorHAnsi" w:hAnsiTheme="minorHAnsi" w:cs="Arial"/>
          <w:color w:val="000000"/>
          <w:sz w:val="22"/>
          <w:szCs w:val="22"/>
        </w:rPr>
        <w:t> information such as name, title, email, phone number and address.</w:t>
      </w:r>
    </w:p>
    <w:p w14:paraId="57A3E94E" w14:textId="5C10B5BD" w:rsidR="002E4DF0" w:rsidRPr="00005E1C" w:rsidRDefault="00595CB0" w:rsidP="002E4DF0">
      <w:pPr>
        <w:pStyle w:val="NormalWeb"/>
        <w:numPr>
          <w:ilvl w:val="0"/>
          <w:numId w:val="23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 xml:space="preserve">Contacts </w:t>
      </w:r>
      <w:r w:rsidR="002E4DF0" w:rsidRPr="003F4324">
        <w:rPr>
          <w:rFonts w:asciiTheme="minorHAnsi" w:hAnsiTheme="minorHAnsi" w:cs="Arial"/>
          <w:color w:val="000000"/>
          <w:sz w:val="22"/>
          <w:szCs w:val="22"/>
        </w:rPr>
        <w:t xml:space="preserve">can be associated with </w:t>
      </w:r>
      <w:r w:rsidR="009D6A91">
        <w:rPr>
          <w:rFonts w:asciiTheme="minorHAnsi" w:hAnsiTheme="minorHAnsi" w:cs="Arial"/>
          <w:color w:val="000000"/>
          <w:sz w:val="22"/>
          <w:szCs w:val="22"/>
        </w:rPr>
        <w:t>many clients and many activities</w:t>
      </w:r>
      <w:r w:rsidR="002E4DF0" w:rsidRPr="003F4324">
        <w:rPr>
          <w:rFonts w:asciiTheme="minorHAnsi" w:hAnsiTheme="minorHAnsi" w:cs="Arial"/>
          <w:color w:val="000000"/>
          <w:sz w:val="22"/>
          <w:szCs w:val="22"/>
        </w:rPr>
        <w:t>.</w:t>
      </w:r>
    </w:p>
    <w:p w14:paraId="563ABD47" w14:textId="2B161E29" w:rsidR="00005E1C" w:rsidRPr="009D6A91" w:rsidRDefault="00005E1C" w:rsidP="00005E1C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  <w:lang w:val="en-US" w:eastAsia="en-US"/>
        </w:rPr>
        <w:drawing>
          <wp:inline distT="0" distB="0" distL="0" distR="0" wp14:anchorId="0A8FD706" wp14:editId="5C9C3E7E">
            <wp:extent cx="5943600" cy="2457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5B6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29C8" w14:textId="6E56F9C7" w:rsidR="002E4DF0" w:rsidRPr="003F4324" w:rsidRDefault="002E4DF0" w:rsidP="005760A5">
      <w:pPr>
        <w:pStyle w:val="NormalWeb"/>
        <w:spacing w:before="0" w:beforeAutospacing="0" w:after="0" w:afterAutospacing="0"/>
        <w:ind w:left="720"/>
        <w:rPr>
          <w:rFonts w:asciiTheme="minorHAnsi" w:hAnsiTheme="minorHAnsi"/>
          <w:sz w:val="22"/>
          <w:szCs w:val="22"/>
        </w:rPr>
      </w:pPr>
    </w:p>
    <w:p w14:paraId="3CB1DC67" w14:textId="030C6F9D" w:rsidR="002E4DF0" w:rsidRPr="003F4324" w:rsidRDefault="002E4DF0" w:rsidP="003F4324">
      <w:pPr>
        <w:pStyle w:val="Heading4"/>
        <w:rPr>
          <w:lang w:eastAsia="en-CA"/>
        </w:rPr>
      </w:pPr>
      <w:r w:rsidRPr="003F4324">
        <w:rPr>
          <w:lang w:eastAsia="en-CA"/>
        </w:rPr>
        <w:t>To Create a Contact</w:t>
      </w:r>
    </w:p>
    <w:p w14:paraId="0E612886" w14:textId="0F8CFDD1" w:rsidR="002E4DF0" w:rsidRDefault="003A5BBD" w:rsidP="002E4DF0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Click the C</w:t>
      </w:r>
      <w:r w:rsidR="002E4DF0" w:rsidRPr="003F4324">
        <w:rPr>
          <w:rFonts w:asciiTheme="minorHAnsi" w:hAnsiTheme="minorHAnsi"/>
          <w:color w:val="000000"/>
          <w:sz w:val="22"/>
          <w:szCs w:val="22"/>
        </w:rPr>
        <w:t>reate button in the top right corner.</w:t>
      </w:r>
    </w:p>
    <w:p w14:paraId="4C660DDA" w14:textId="4F76583C" w:rsidR="004C4EC5" w:rsidRDefault="003A5BBD" w:rsidP="002E4DF0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A3E87FF" wp14:editId="3ABE8157">
                <wp:simplePos x="0" y="0"/>
                <wp:positionH relativeFrom="column">
                  <wp:posOffset>400050</wp:posOffset>
                </wp:positionH>
                <wp:positionV relativeFrom="paragraph">
                  <wp:posOffset>3165475</wp:posOffset>
                </wp:positionV>
                <wp:extent cx="1333500" cy="161290"/>
                <wp:effectExtent l="38100" t="76200" r="19050" b="2921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0" cy="16129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819909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" o:spid="_x0000_s1026" type="#_x0000_t32" style="position:absolute;margin-left:31.5pt;margin-top:249.25pt;width:105pt;height:12.7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" strokecolor="#819909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71D13E8" wp14:editId="0A23C3A7">
                <wp:simplePos x="0" y="0"/>
                <wp:positionH relativeFrom="column">
                  <wp:posOffset>714375</wp:posOffset>
                </wp:positionH>
                <wp:positionV relativeFrom="paragraph">
                  <wp:posOffset>3175</wp:posOffset>
                </wp:positionV>
                <wp:extent cx="4724400" cy="457835"/>
                <wp:effectExtent l="0" t="0" r="76200" b="9461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4400" cy="45783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819909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1" o:spid="_x0000_s1026" type="#_x0000_t32" style="position:absolute;margin-left:56.25pt;margin-top:.25pt;width:372pt;height:36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" strokecolor="#819909" strokeweight=".5pt">
                <v:stroke endarrow="open" joinstyle="miter"/>
              </v:shape>
            </w:pict>
          </mc:Fallback>
        </mc:AlternateContent>
      </w:r>
      <w:r w:rsidR="004C4EC5">
        <w:rPr>
          <w:rFonts w:asciiTheme="minorHAnsi" w:hAnsiTheme="minorHAnsi"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142B8B0D" wp14:editId="4D1084BE">
            <wp:extent cx="5943600" cy="32645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77A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936B" w14:textId="79B4E756" w:rsidR="002E4DF0" w:rsidRDefault="005760A5" w:rsidP="002E4DF0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F9B9DF" wp14:editId="0C903BE9">
                <wp:simplePos x="0" y="0"/>
                <wp:positionH relativeFrom="column">
                  <wp:posOffset>352425</wp:posOffset>
                </wp:positionH>
                <wp:positionV relativeFrom="paragraph">
                  <wp:posOffset>3040380</wp:posOffset>
                </wp:positionV>
                <wp:extent cx="2895600" cy="428626"/>
                <wp:effectExtent l="38100" t="76200" r="19050" b="285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95600" cy="42862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7.75pt;margin-top:239.4pt;width:228pt;height:33.7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" strokecolor="#819909 [3204]" strokeweight=".5pt">
                <v:stroke endarrow="open" joinstyle="miter"/>
              </v:shape>
            </w:pict>
          </mc:Fallback>
        </mc:AlternateContent>
      </w:r>
      <w:proofErr w:type="gramStart"/>
      <w:r w:rsidR="004C4EC5">
        <w:rPr>
          <w:rFonts w:asciiTheme="minorHAnsi" w:hAnsiTheme="minorHAnsi"/>
          <w:color w:val="000000"/>
          <w:sz w:val="22"/>
          <w:szCs w:val="22"/>
        </w:rPr>
        <w:t>Populate  fields</w:t>
      </w:r>
      <w:proofErr w:type="gramEnd"/>
      <w:r w:rsidR="004C4EC5">
        <w:rPr>
          <w:rFonts w:asciiTheme="minorHAnsi" w:hAnsiTheme="minorHAnsi"/>
          <w:color w:val="000000"/>
          <w:sz w:val="22"/>
          <w:szCs w:val="22"/>
        </w:rPr>
        <w:t xml:space="preserve"> and press the S</w:t>
      </w:r>
      <w:r>
        <w:rPr>
          <w:rFonts w:asciiTheme="minorHAnsi" w:hAnsiTheme="minorHAnsi"/>
          <w:color w:val="000000"/>
          <w:sz w:val="22"/>
          <w:szCs w:val="22"/>
        </w:rPr>
        <w:t>ave</w:t>
      </w:r>
      <w:r w:rsidR="004C4EC5">
        <w:rPr>
          <w:rFonts w:asciiTheme="minorHAnsi" w:hAnsiTheme="minorHAnsi"/>
          <w:color w:val="000000"/>
          <w:sz w:val="22"/>
          <w:szCs w:val="22"/>
        </w:rPr>
        <w:t xml:space="preserve"> button</w:t>
      </w:r>
      <w:r>
        <w:rPr>
          <w:rFonts w:asciiTheme="minorHAnsi" w:hAnsiTheme="minorHAnsi"/>
          <w:color w:val="000000"/>
          <w:sz w:val="22"/>
          <w:szCs w:val="22"/>
        </w:rPr>
        <w:t>.</w:t>
      </w:r>
    </w:p>
    <w:p w14:paraId="177B0F4D" w14:textId="7D56B955" w:rsidR="005760A5" w:rsidRDefault="005760A5">
      <w:pPr>
        <w:spacing w:after="160" w:line="259" w:lineRule="auto"/>
        <w:rPr>
          <w:rFonts w:eastAsia="Times New Roman" w:cs="Times New Roman"/>
          <w:color w:val="000000"/>
          <w:lang w:eastAsia="en-CA"/>
        </w:rPr>
      </w:pPr>
      <w:r>
        <w:rPr>
          <w:color w:val="000000"/>
        </w:rPr>
        <w:br w:type="page"/>
      </w:r>
    </w:p>
    <w:p w14:paraId="78E3D07E" w14:textId="32B65B1C" w:rsidR="005760A5" w:rsidRDefault="008A5CEC" w:rsidP="005760A5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582260" wp14:editId="4BEE228E">
                <wp:simplePos x="0" y="0"/>
                <wp:positionH relativeFrom="column">
                  <wp:posOffset>685800</wp:posOffset>
                </wp:positionH>
                <wp:positionV relativeFrom="paragraph">
                  <wp:posOffset>158750</wp:posOffset>
                </wp:positionV>
                <wp:extent cx="2809875" cy="3552825"/>
                <wp:effectExtent l="38100" t="0" r="28575" b="4762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5" cy="35528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819909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8" o:spid="_x0000_s1026" type="#_x0000_t32" style="position:absolute;margin-left:54pt;margin-top:12.5pt;width:221.25pt;height:279.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" strokecolor="#819909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60E74B" wp14:editId="18D208CE">
                <wp:simplePos x="0" y="0"/>
                <wp:positionH relativeFrom="column">
                  <wp:posOffset>733425</wp:posOffset>
                </wp:positionH>
                <wp:positionV relativeFrom="paragraph">
                  <wp:posOffset>158750</wp:posOffset>
                </wp:positionV>
                <wp:extent cx="2761615" cy="2705100"/>
                <wp:effectExtent l="38100" t="0" r="19685" b="571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1615" cy="27051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819909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" o:spid="_x0000_s1026" type="#_x0000_t32" style="position:absolute;margin-left:57.75pt;margin-top:12.5pt;width:217.45pt;height:213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" strokecolor="#819909" strokeweight=".5pt">
                <v:stroke endarrow="open" joinstyle="miter"/>
              </v:shape>
            </w:pict>
          </mc:Fallback>
        </mc:AlternateContent>
      </w:r>
      <w:r w:rsidR="005760A5">
        <w:rPr>
          <w:rFonts w:asciiTheme="minorHAnsi" w:hAnsiTheme="minorHAnsi"/>
          <w:color w:val="000000"/>
          <w:sz w:val="22"/>
          <w:szCs w:val="22"/>
        </w:rPr>
        <w:t>After saving</w:t>
      </w:r>
      <w:proofErr w:type="gramStart"/>
      <w:r w:rsidR="005760A5">
        <w:rPr>
          <w:rFonts w:asciiTheme="minorHAnsi" w:hAnsiTheme="minorHAnsi"/>
          <w:color w:val="000000"/>
          <w:sz w:val="22"/>
          <w:szCs w:val="22"/>
        </w:rPr>
        <w:t xml:space="preserve">, </w:t>
      </w:r>
      <w:r w:rsidR="004C4EC5">
        <w:rPr>
          <w:rFonts w:asciiTheme="minorHAnsi" w:hAnsiTheme="minorHAnsi"/>
          <w:color w:val="000000"/>
          <w:sz w:val="22"/>
          <w:szCs w:val="22"/>
        </w:rPr>
        <w:t xml:space="preserve"> </w:t>
      </w:r>
      <w:r w:rsidR="005760A5">
        <w:rPr>
          <w:rFonts w:asciiTheme="minorHAnsi" w:hAnsiTheme="minorHAnsi"/>
          <w:color w:val="000000"/>
          <w:sz w:val="22"/>
          <w:szCs w:val="22"/>
        </w:rPr>
        <w:t>associate</w:t>
      </w:r>
      <w:proofErr w:type="gramEnd"/>
      <w:r w:rsidR="005760A5">
        <w:rPr>
          <w:rFonts w:asciiTheme="minorHAnsi" w:hAnsiTheme="minorHAnsi"/>
          <w:color w:val="000000"/>
          <w:sz w:val="22"/>
          <w:szCs w:val="22"/>
        </w:rPr>
        <w:t xml:space="preserve"> client</w:t>
      </w:r>
      <w:r w:rsidR="004E0EA3">
        <w:rPr>
          <w:rFonts w:asciiTheme="minorHAnsi" w:hAnsiTheme="minorHAnsi"/>
          <w:color w:val="000000"/>
          <w:sz w:val="22"/>
          <w:szCs w:val="22"/>
        </w:rPr>
        <w:t>s</w:t>
      </w:r>
      <w:r w:rsidR="005760A5">
        <w:rPr>
          <w:rFonts w:asciiTheme="minorHAnsi" w:hAnsiTheme="minorHAnsi"/>
          <w:color w:val="000000"/>
          <w:sz w:val="22"/>
          <w:szCs w:val="22"/>
        </w:rPr>
        <w:t xml:space="preserve"> and activities. </w:t>
      </w:r>
      <w:r w:rsidR="004E0EA3">
        <w:rPr>
          <w:rFonts w:asciiTheme="minorHAnsi" w:hAnsiTheme="minorHAnsi"/>
          <w:color w:val="000000"/>
          <w:sz w:val="22"/>
          <w:szCs w:val="22"/>
        </w:rPr>
        <w:t xml:space="preserve"> Using the Create/Select buttons.</w:t>
      </w:r>
    </w:p>
    <w:p w14:paraId="0680BFC1" w14:textId="77777777" w:rsidR="004C4EC5" w:rsidRDefault="004C4EC5" w:rsidP="005760A5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</w:p>
    <w:p w14:paraId="2E78FA8A" w14:textId="429F86A6" w:rsidR="004C4EC5" w:rsidRDefault="004C4EC5" w:rsidP="005760A5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7CFD637F" wp14:editId="463BFDB4">
            <wp:extent cx="5943600" cy="40995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FCC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4D02" w14:textId="145710DF" w:rsidR="002E4DF0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</w:rPr>
      </w:pPr>
    </w:p>
    <w:p w14:paraId="16194170" w14:textId="14490F08" w:rsidR="002E4DF0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</w:rPr>
      </w:pPr>
    </w:p>
    <w:p w14:paraId="5261392C" w14:textId="7C1372D3" w:rsidR="002E4DF0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</w:rPr>
      </w:pPr>
    </w:p>
    <w:p w14:paraId="2B7C4B3B" w14:textId="3641E05E" w:rsidR="00303DB0" w:rsidRDefault="00303DB0">
      <w:pPr>
        <w:spacing w:after="160" w:line="259" w:lineRule="auto"/>
        <w:rPr>
          <w:rFonts w:ascii="Calibri" w:eastAsia="Times New Roman" w:hAnsi="Calibri" w:cstheme="majorBidi"/>
          <w:b/>
          <w:bCs/>
          <w:smallCaps/>
          <w:color w:val="819909" w:themeColor="text2"/>
          <w:sz w:val="28"/>
          <w:szCs w:val="26"/>
          <w:lang w:eastAsia="en-CA"/>
        </w:rPr>
      </w:pPr>
      <w:r>
        <w:rPr>
          <w:rFonts w:eastAsia="Times New Roman"/>
          <w:lang w:eastAsia="en-CA"/>
        </w:rPr>
        <w:br w:type="page"/>
      </w:r>
    </w:p>
    <w:p w14:paraId="0F019507" w14:textId="66F4543A" w:rsidR="004E0EA3" w:rsidRDefault="004E0EA3" w:rsidP="004E0EA3">
      <w:pPr>
        <w:pStyle w:val="Heading2"/>
        <w:rPr>
          <w:rFonts w:eastAsia="Times New Roman"/>
          <w:lang w:eastAsia="en-CA"/>
        </w:rPr>
      </w:pPr>
      <w:proofErr w:type="gramStart"/>
      <w:r>
        <w:rPr>
          <w:rFonts w:eastAsia="Times New Roman"/>
          <w:lang w:eastAsia="en-CA"/>
        </w:rPr>
        <w:lastRenderedPageBreak/>
        <w:t xml:space="preserve">Activities </w:t>
      </w:r>
      <w:r w:rsidRPr="00595CB0">
        <w:rPr>
          <w:rFonts w:eastAsia="Times New Roman"/>
          <w:lang w:eastAsia="en-CA"/>
        </w:rPr>
        <w:t xml:space="preserve"> Module</w:t>
      </w:r>
      <w:proofErr w:type="gramEnd"/>
    </w:p>
    <w:p w14:paraId="0DF6FBCE" w14:textId="1DBCF8B7" w:rsidR="004E0EA3" w:rsidRDefault="004E0EA3" w:rsidP="004E0EA3">
      <w:pPr>
        <w:autoSpaceDE w:val="0"/>
        <w:autoSpaceDN w:val="0"/>
        <w:adjustRightInd w:val="0"/>
        <w:spacing w:after="0" w:line="240" w:lineRule="auto"/>
        <w:rPr>
          <w:rFonts w:cs="TimesNewRomanPSMT"/>
          <w:lang w:val="en-US"/>
        </w:rPr>
      </w:pPr>
      <w:r w:rsidRPr="004E0EA3">
        <w:rPr>
          <w:rFonts w:cs="TimesNewRomanPSMT"/>
          <w:lang w:val="en-US"/>
        </w:rPr>
        <w:t xml:space="preserve">An activity </w:t>
      </w:r>
      <w:r>
        <w:rPr>
          <w:rFonts w:cs="TimesNewRomanPSMT"/>
          <w:lang w:val="en-US"/>
        </w:rPr>
        <w:t xml:space="preserve">is </w:t>
      </w:r>
      <w:r w:rsidR="00303DB0">
        <w:rPr>
          <w:rFonts w:cs="TimesNewRomanPSMT"/>
          <w:lang w:val="en-US"/>
        </w:rPr>
        <w:t xml:space="preserve">an </w:t>
      </w:r>
      <w:r w:rsidRPr="004E0EA3">
        <w:rPr>
          <w:rFonts w:cs="TimesNewRomanPSMT"/>
          <w:lang w:val="en-US"/>
        </w:rPr>
        <w:t xml:space="preserve">interaction with </w:t>
      </w:r>
      <w:r>
        <w:rPr>
          <w:rFonts w:cs="TimesNewRomanPSMT"/>
          <w:lang w:val="en-US"/>
        </w:rPr>
        <w:t>clients</w:t>
      </w:r>
      <w:r w:rsidRPr="004E0EA3">
        <w:rPr>
          <w:rFonts w:cs="TimesNewRomanPSMT"/>
          <w:lang w:val="en-US"/>
        </w:rPr>
        <w:t xml:space="preserve"> such as a phone call,</w:t>
      </w:r>
      <w:r>
        <w:rPr>
          <w:rFonts w:cs="TimesNewRomanPSMT"/>
          <w:lang w:val="en-US"/>
        </w:rPr>
        <w:t xml:space="preserve"> </w:t>
      </w:r>
      <w:r w:rsidRPr="004E0EA3">
        <w:rPr>
          <w:rFonts w:cs="TimesNewRomanPSMT"/>
          <w:lang w:val="en-US"/>
        </w:rPr>
        <w:t xml:space="preserve">a meeting, or an email. </w:t>
      </w:r>
    </w:p>
    <w:p w14:paraId="17C7FDE0" w14:textId="46E4834F" w:rsidR="008A5CEC" w:rsidRDefault="008A5CEC" w:rsidP="008A5CEC">
      <w:pPr>
        <w:rPr>
          <w:lang w:eastAsia="en-C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E63435A" wp14:editId="1A9B2EA8">
                <wp:simplePos x="0" y="0"/>
                <wp:positionH relativeFrom="column">
                  <wp:posOffset>3267075</wp:posOffset>
                </wp:positionH>
                <wp:positionV relativeFrom="paragraph">
                  <wp:posOffset>97155</wp:posOffset>
                </wp:positionV>
                <wp:extent cx="1733550" cy="1571625"/>
                <wp:effectExtent l="38100" t="0" r="19050" b="476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3550" cy="15716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819909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3" o:spid="_x0000_s1026" type="#_x0000_t32" style="position:absolute;margin-left:257.25pt;margin-top:7.65pt;width:136.5pt;height:123.7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" strokecolor="#819909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32435BB" wp14:editId="267DA76E">
                <wp:simplePos x="0" y="0"/>
                <wp:positionH relativeFrom="column">
                  <wp:posOffset>2352675</wp:posOffset>
                </wp:positionH>
                <wp:positionV relativeFrom="paragraph">
                  <wp:posOffset>144780</wp:posOffset>
                </wp:positionV>
                <wp:extent cx="1771015" cy="1524000"/>
                <wp:effectExtent l="38100" t="0" r="19685" b="571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1015" cy="15240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819909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4" o:spid="_x0000_s1026" type="#_x0000_t32" style="position:absolute;margin-left:185.25pt;margin-top:11.4pt;width:139.45pt;height:120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" strokecolor="#819909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9363670" wp14:editId="3B270A9A">
                <wp:simplePos x="0" y="0"/>
                <wp:positionH relativeFrom="column">
                  <wp:posOffset>4410075</wp:posOffset>
                </wp:positionH>
                <wp:positionV relativeFrom="paragraph">
                  <wp:posOffset>97155</wp:posOffset>
                </wp:positionV>
                <wp:extent cx="1132206" cy="1571625"/>
                <wp:effectExtent l="38100" t="0" r="29845" b="4762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2206" cy="15716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819909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0" o:spid="_x0000_s1026" type="#_x0000_t32" style="position:absolute;margin-left:347.25pt;margin-top:7.65pt;width:89.15pt;height:123.7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" strokecolor="#819909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9A3057" wp14:editId="053D3C12">
                <wp:simplePos x="0" y="0"/>
                <wp:positionH relativeFrom="column">
                  <wp:posOffset>1351915</wp:posOffset>
                </wp:positionH>
                <wp:positionV relativeFrom="paragraph">
                  <wp:posOffset>148590</wp:posOffset>
                </wp:positionV>
                <wp:extent cx="286385" cy="1571625"/>
                <wp:effectExtent l="0" t="0" r="94615" b="4762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385" cy="15716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819909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9" o:spid="_x0000_s1026" type="#_x0000_t32" style="position:absolute;margin-left:106.45pt;margin-top:11.7pt;width:22.55pt;height:123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" strokecolor="#819909" strokeweight=".5pt">
                <v:stroke endarrow="open" joinstyle="miter"/>
              </v:shape>
            </w:pict>
          </mc:Fallback>
        </mc:AlternateContent>
      </w:r>
      <w:r>
        <w:rPr>
          <w:lang w:eastAsia="en-CA"/>
        </w:rPr>
        <w:t>An activity captures who (which user/employee</w:t>
      </w:r>
      <w:proofErr w:type="gramStart"/>
      <w:r>
        <w:rPr>
          <w:lang w:eastAsia="en-CA"/>
        </w:rPr>
        <w:t>) ,</w:t>
      </w:r>
      <w:proofErr w:type="gramEnd"/>
      <w:r>
        <w:rPr>
          <w:lang w:eastAsia="en-CA"/>
        </w:rPr>
        <w:t xml:space="preserve"> interacted with which contact and client on a date. </w:t>
      </w:r>
    </w:p>
    <w:p w14:paraId="0DCD9E99" w14:textId="77777777" w:rsidR="008A5CEC" w:rsidRDefault="008A5CEC" w:rsidP="004E0EA3">
      <w:pPr>
        <w:autoSpaceDE w:val="0"/>
        <w:autoSpaceDN w:val="0"/>
        <w:adjustRightInd w:val="0"/>
        <w:spacing w:after="0" w:line="240" w:lineRule="auto"/>
        <w:rPr>
          <w:rFonts w:cs="TimesNewRomanPSMT"/>
          <w:lang w:val="en-US"/>
        </w:rPr>
      </w:pPr>
    </w:p>
    <w:p w14:paraId="7B0499EA" w14:textId="78717A23" w:rsidR="008A5CEC" w:rsidRDefault="008A5CEC" w:rsidP="004E0EA3">
      <w:pPr>
        <w:autoSpaceDE w:val="0"/>
        <w:autoSpaceDN w:val="0"/>
        <w:adjustRightInd w:val="0"/>
        <w:spacing w:after="0" w:line="240" w:lineRule="auto"/>
        <w:rPr>
          <w:rFonts w:cs="TimesNewRomanPSMT"/>
          <w:lang w:val="en-US"/>
        </w:rPr>
      </w:pPr>
      <w:r>
        <w:rPr>
          <w:rFonts w:cs="TimesNewRomanPSMT"/>
          <w:noProof/>
          <w:lang w:val="en-US"/>
        </w:rPr>
        <w:drawing>
          <wp:inline distT="0" distB="0" distL="0" distR="0" wp14:anchorId="26A33D4E" wp14:editId="6432D977">
            <wp:extent cx="5943600" cy="20904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866E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6A2C" w14:textId="219714F5" w:rsidR="00303DB0" w:rsidRDefault="00303DB0" w:rsidP="00303DB0">
      <w:pPr>
        <w:pStyle w:val="Heading4"/>
        <w:rPr>
          <w:lang w:eastAsia="en-CA"/>
        </w:rPr>
      </w:pPr>
      <w:r w:rsidRPr="003F4324">
        <w:rPr>
          <w:lang w:eastAsia="en-CA"/>
        </w:rPr>
        <w:t>To Create a</w:t>
      </w:r>
      <w:r>
        <w:rPr>
          <w:lang w:eastAsia="en-CA"/>
        </w:rPr>
        <w:t>n</w:t>
      </w:r>
      <w:r w:rsidRPr="003F4324">
        <w:rPr>
          <w:lang w:eastAsia="en-CA"/>
        </w:rPr>
        <w:t xml:space="preserve"> </w:t>
      </w:r>
      <w:r>
        <w:rPr>
          <w:lang w:eastAsia="en-CA"/>
        </w:rPr>
        <w:t>Activity</w:t>
      </w:r>
    </w:p>
    <w:p w14:paraId="6059C31D" w14:textId="5BD1B8CA" w:rsidR="00303DB0" w:rsidRDefault="00303DB0" w:rsidP="00303DB0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3F4324">
        <w:rPr>
          <w:rFonts w:asciiTheme="minorHAnsi" w:hAnsiTheme="minorHAnsi"/>
          <w:color w:val="000000"/>
          <w:sz w:val="22"/>
          <w:szCs w:val="22"/>
        </w:rPr>
        <w:t>Click the create button in the top right corner.</w:t>
      </w:r>
    </w:p>
    <w:p w14:paraId="09B08864" w14:textId="478E5A32" w:rsidR="008A5CEC" w:rsidRDefault="00604A98" w:rsidP="00865FC7">
      <w:pPr>
        <w:rPr>
          <w:lang w:eastAsia="en-C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F93988" wp14:editId="01EED395">
                <wp:simplePos x="0" y="0"/>
                <wp:positionH relativeFrom="column">
                  <wp:posOffset>608331</wp:posOffset>
                </wp:positionH>
                <wp:positionV relativeFrom="paragraph">
                  <wp:posOffset>-1905</wp:posOffset>
                </wp:positionV>
                <wp:extent cx="4849494" cy="466725"/>
                <wp:effectExtent l="0" t="0" r="85090" b="10477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9494" cy="4667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819909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6" o:spid="_x0000_s1026" type="#_x0000_t32" style="position:absolute;margin-left:47.9pt;margin-top:-.15pt;width:381.85pt;height:36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" strokecolor="#819909" strokeweight=".5pt">
                <v:stroke endarrow="open" joinstyle="miter"/>
              </v:shape>
            </w:pict>
          </mc:Fallback>
        </mc:AlternateContent>
      </w:r>
      <w:r w:rsidR="008A5CEC">
        <w:rPr>
          <w:noProof/>
          <w:lang w:val="en-US"/>
        </w:rPr>
        <w:drawing>
          <wp:inline distT="0" distB="0" distL="0" distR="0" wp14:anchorId="61E37898" wp14:editId="1947CA60">
            <wp:extent cx="5943600" cy="21990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89D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1FE5" w14:textId="28F1EC39" w:rsidR="003A5BBD" w:rsidRDefault="003A5BBD">
      <w:pPr>
        <w:spacing w:after="160" w:line="259" w:lineRule="auto"/>
        <w:rPr>
          <w:lang w:eastAsia="en-CA"/>
        </w:rPr>
      </w:pPr>
      <w:r>
        <w:rPr>
          <w:lang w:eastAsia="en-CA"/>
        </w:rPr>
        <w:br w:type="page"/>
      </w:r>
    </w:p>
    <w:p w14:paraId="640012D5" w14:textId="77777777" w:rsidR="008A5CEC" w:rsidRPr="00303DB0" w:rsidRDefault="008A5CEC" w:rsidP="00865FC7">
      <w:pPr>
        <w:rPr>
          <w:lang w:eastAsia="en-CA"/>
        </w:rPr>
      </w:pPr>
    </w:p>
    <w:p w14:paraId="6E9F0EB1" w14:textId="6594A7E5" w:rsidR="00303DB0" w:rsidRDefault="00604A98" w:rsidP="00303DB0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060F537" wp14:editId="0EB5D0FC">
                <wp:simplePos x="0" y="0"/>
                <wp:positionH relativeFrom="column">
                  <wp:posOffset>3267075</wp:posOffset>
                </wp:positionH>
                <wp:positionV relativeFrom="paragraph">
                  <wp:posOffset>2102485</wp:posOffset>
                </wp:positionV>
                <wp:extent cx="1409700" cy="571500"/>
                <wp:effectExtent l="0" t="38100" r="57150" b="190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5715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819909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" o:spid="_x0000_s1026" type="#_x0000_t32" style="position:absolute;margin-left:257.25pt;margin-top:165.55pt;width:111pt;height:4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" strokecolor="#819909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5BB179" wp14:editId="318D607A">
                <wp:simplePos x="0" y="0"/>
                <wp:positionH relativeFrom="column">
                  <wp:posOffset>1981200</wp:posOffset>
                </wp:positionH>
                <wp:positionV relativeFrom="paragraph">
                  <wp:posOffset>1883410</wp:posOffset>
                </wp:positionV>
                <wp:extent cx="190500" cy="723900"/>
                <wp:effectExtent l="57150" t="38100" r="19050" b="190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7239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819909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4" o:spid="_x0000_s1026" type="#_x0000_t32" style="position:absolute;margin-left:156pt;margin-top:148.3pt;width:15pt;height:57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" strokecolor="#819909" strokeweight=".5pt">
                <v:stroke endarrow="open" joinstyle="miter"/>
              </v:shape>
            </w:pict>
          </mc:Fallback>
        </mc:AlternateContent>
      </w:r>
      <w:r w:rsidR="003A5BBD">
        <w:rPr>
          <w:rFonts w:asciiTheme="minorHAnsi" w:hAnsiTheme="minorHAns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3DF8EAC" wp14:editId="12F9EC10">
                <wp:simplePos x="0" y="0"/>
                <wp:positionH relativeFrom="column">
                  <wp:posOffset>2057400</wp:posOffset>
                </wp:positionH>
                <wp:positionV relativeFrom="paragraph">
                  <wp:posOffset>2102485</wp:posOffset>
                </wp:positionV>
                <wp:extent cx="523241" cy="504190"/>
                <wp:effectExtent l="38100" t="38100" r="29210" b="2921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241" cy="50419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819909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3" o:spid="_x0000_s1026" type="#_x0000_t32" style="position:absolute;margin-left:162pt;margin-top:165.55pt;width:41.2pt;height:39.7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" strokecolor="#819909" strokeweight=".5pt">
                <v:stroke endarrow="open" joinstyle="miter"/>
              </v:shape>
            </w:pict>
          </mc:Fallback>
        </mc:AlternateContent>
      </w:r>
      <w:r w:rsidR="003A5BBD">
        <w:rPr>
          <w:rFonts w:asciiTheme="minorHAnsi" w:hAnsiTheme="minorHAnsi"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18BDA674" wp14:editId="6CC4B333">
            <wp:extent cx="5943600" cy="254952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6CD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26F8" w14:textId="4237B5DF" w:rsidR="002E4DF0" w:rsidRDefault="00865FC7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Use the arrow button</w:t>
      </w:r>
      <w:r w:rsidR="00604A98">
        <w:rPr>
          <w:rFonts w:asciiTheme="minorHAnsi" w:hAnsiTheme="minorHAnsi"/>
          <w:sz w:val="22"/>
          <w:szCs w:val="22"/>
        </w:rPr>
        <w:t>s</w:t>
      </w:r>
      <w:r>
        <w:rPr>
          <w:rFonts w:asciiTheme="minorHAnsi" w:hAnsiTheme="minorHAnsi"/>
          <w:sz w:val="22"/>
          <w:szCs w:val="22"/>
        </w:rPr>
        <w:t xml:space="preserve"> to associate a user, contact and client. </w:t>
      </w:r>
    </w:p>
    <w:p w14:paraId="5BB461FD" w14:textId="439A7E4F" w:rsidR="00CD4AA9" w:rsidRDefault="00CD4AA9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After you are finished press the save button.</w:t>
      </w:r>
    </w:p>
    <w:p w14:paraId="5BC96E91" w14:textId="77777777" w:rsidR="00865FC7" w:rsidRDefault="00865FC7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630E007A" w14:textId="77777777" w:rsidR="00865FC7" w:rsidRPr="00595CB0" w:rsidRDefault="00865FC7" w:rsidP="00865FC7">
      <w:pPr>
        <w:pStyle w:val="Heading2"/>
        <w:rPr>
          <w:rFonts w:eastAsia="Times New Roman"/>
          <w:lang w:eastAsia="en-CA"/>
        </w:rPr>
      </w:pPr>
      <w:r w:rsidRPr="00595CB0">
        <w:rPr>
          <w:rFonts w:eastAsia="Times New Roman"/>
          <w:lang w:eastAsia="en-CA"/>
        </w:rPr>
        <w:t>Documents Module</w:t>
      </w:r>
    </w:p>
    <w:p w14:paraId="2B35399D" w14:textId="1E7FC39D" w:rsidR="00865FC7" w:rsidRPr="008F5ED7" w:rsidRDefault="00865FC7" w:rsidP="00865FC7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 w:cs="Arial"/>
          <w:color w:val="000000"/>
          <w:sz w:val="22"/>
          <w:szCs w:val="22"/>
        </w:rPr>
        <w:t xml:space="preserve">Documents Module is used to create and manage files that you </w:t>
      </w:r>
      <w:r>
        <w:rPr>
          <w:rFonts w:asciiTheme="minorHAnsi" w:hAnsiTheme="minorHAnsi" w:cs="Arial"/>
          <w:color w:val="000000"/>
          <w:sz w:val="22"/>
          <w:szCs w:val="22"/>
        </w:rPr>
        <w:t>associate with clients</w:t>
      </w:r>
      <w:r w:rsidR="00CD4AA9">
        <w:rPr>
          <w:rFonts w:asciiTheme="minorHAnsi" w:hAnsiTheme="minorHAnsi" w:cs="Arial"/>
          <w:color w:val="000000"/>
          <w:sz w:val="22"/>
          <w:szCs w:val="22"/>
        </w:rPr>
        <w:t>,</w:t>
      </w:r>
      <w:r>
        <w:rPr>
          <w:rFonts w:asciiTheme="minorHAnsi" w:hAnsiTheme="minorHAnsi" w:cs="Arial"/>
          <w:color w:val="000000"/>
          <w:sz w:val="22"/>
          <w:szCs w:val="22"/>
        </w:rPr>
        <w:t xml:space="preserve"> projects</w:t>
      </w:r>
      <w:r w:rsidR="00CD4AA9">
        <w:rPr>
          <w:rFonts w:asciiTheme="minorHAnsi" w:hAnsiTheme="minorHAnsi" w:cs="Arial"/>
          <w:color w:val="000000"/>
          <w:sz w:val="22"/>
          <w:szCs w:val="22"/>
        </w:rPr>
        <w:t xml:space="preserve"> and services</w:t>
      </w:r>
      <w:r w:rsidRPr="008F5ED7">
        <w:rPr>
          <w:rFonts w:asciiTheme="minorHAnsi" w:hAnsiTheme="minorHAnsi" w:cs="Arial"/>
          <w:color w:val="000000"/>
          <w:sz w:val="22"/>
          <w:szCs w:val="22"/>
        </w:rPr>
        <w:t>.</w:t>
      </w:r>
    </w:p>
    <w:p w14:paraId="33F00817" w14:textId="7882C675" w:rsidR="00865FC7" w:rsidRDefault="00CD4AA9" w:rsidP="00865FC7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r w:rsidRPr="008F5ED7">
        <w:rPr>
          <w:rFonts w:asciiTheme="minorHAnsi" w:hAnsiTheme="minorHAnsi" w:cs="Arial"/>
          <w:color w:val="000000"/>
          <w:sz w:val="22"/>
          <w:szCs w:val="22"/>
        </w:rPr>
        <w:t xml:space="preserve">Documents </w:t>
      </w:r>
      <w:proofErr w:type="gramStart"/>
      <w:r w:rsidRPr="008F5ED7">
        <w:rPr>
          <w:rFonts w:asciiTheme="minorHAnsi" w:hAnsiTheme="minorHAnsi" w:cs="Arial"/>
          <w:color w:val="000000"/>
          <w:sz w:val="22"/>
          <w:szCs w:val="22"/>
        </w:rPr>
        <w:t xml:space="preserve">Module </w:t>
      </w:r>
      <w:r>
        <w:rPr>
          <w:rFonts w:asciiTheme="minorHAnsi" w:hAnsiTheme="minorHAnsi" w:cs="Arial"/>
          <w:color w:val="000000"/>
          <w:sz w:val="22"/>
          <w:szCs w:val="22"/>
        </w:rPr>
        <w:t xml:space="preserve"> c</w:t>
      </w:r>
      <w:r w:rsidR="00865FC7" w:rsidRPr="008F5ED7">
        <w:rPr>
          <w:rFonts w:asciiTheme="minorHAnsi" w:hAnsiTheme="minorHAnsi" w:cs="Arial"/>
          <w:color w:val="000000"/>
          <w:sz w:val="22"/>
          <w:szCs w:val="22"/>
        </w:rPr>
        <w:t>an</w:t>
      </w:r>
      <w:proofErr w:type="gramEnd"/>
      <w:r w:rsidR="00865FC7" w:rsidRPr="008F5ED7">
        <w:rPr>
          <w:rFonts w:asciiTheme="minorHAnsi" w:hAnsiTheme="minorHAnsi" w:cs="Arial"/>
          <w:color w:val="000000"/>
          <w:sz w:val="22"/>
          <w:szCs w:val="22"/>
        </w:rPr>
        <w:t xml:space="preserve"> be used to create templat</w:t>
      </w:r>
      <w:r>
        <w:rPr>
          <w:rFonts w:asciiTheme="minorHAnsi" w:hAnsiTheme="minorHAnsi" w:cs="Arial"/>
          <w:color w:val="000000"/>
          <w:sz w:val="22"/>
          <w:szCs w:val="22"/>
        </w:rPr>
        <w:t xml:space="preserve">es for frequently used document formats. </w:t>
      </w:r>
    </w:p>
    <w:p w14:paraId="2A904441" w14:textId="08E8AE0C" w:rsidR="00CD4AA9" w:rsidRDefault="00CD4AA9" w:rsidP="00CD4AA9">
      <w:pPr>
        <w:pStyle w:val="Heading4"/>
        <w:rPr>
          <w:lang w:eastAsia="en-CA"/>
        </w:rPr>
      </w:pPr>
      <w:r w:rsidRPr="003F4324">
        <w:rPr>
          <w:lang w:eastAsia="en-CA"/>
        </w:rPr>
        <w:t xml:space="preserve">To Create a </w:t>
      </w:r>
      <w:r>
        <w:rPr>
          <w:lang w:eastAsia="en-CA"/>
        </w:rPr>
        <w:t xml:space="preserve">Document </w:t>
      </w:r>
    </w:p>
    <w:p w14:paraId="31DBA89C" w14:textId="092E6F3A" w:rsidR="00CD4AA9" w:rsidRDefault="00604A98" w:rsidP="00CD4AA9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FC53808" wp14:editId="0B97C829">
                <wp:simplePos x="0" y="0"/>
                <wp:positionH relativeFrom="column">
                  <wp:posOffset>742950</wp:posOffset>
                </wp:positionH>
                <wp:positionV relativeFrom="paragraph">
                  <wp:posOffset>125730</wp:posOffset>
                </wp:positionV>
                <wp:extent cx="4791075" cy="704850"/>
                <wp:effectExtent l="0" t="0" r="66675" b="9525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91075" cy="7048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819909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7" o:spid="_x0000_s1026" type="#_x0000_t32" style="position:absolute;margin-left:58.5pt;margin-top:9.9pt;width:377.25pt;height:55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" strokecolor="#819909" strokeweight=".5pt">
                <v:stroke endarrow="open" joinstyle="miter"/>
              </v:shape>
            </w:pict>
          </mc:Fallback>
        </mc:AlternateContent>
      </w:r>
      <w:r w:rsidR="00CD4AA9" w:rsidRPr="003F4324">
        <w:rPr>
          <w:rFonts w:asciiTheme="minorHAnsi" w:hAnsiTheme="minorHAnsi"/>
          <w:color w:val="000000"/>
          <w:sz w:val="22"/>
          <w:szCs w:val="22"/>
        </w:rPr>
        <w:t>Click the create button in the top right corner.</w:t>
      </w:r>
    </w:p>
    <w:p w14:paraId="2BBF7BF7" w14:textId="77777777" w:rsidR="00604A98" w:rsidRDefault="00604A98" w:rsidP="00CD4AA9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</w:p>
    <w:p w14:paraId="5B449644" w14:textId="04534298" w:rsidR="00604A98" w:rsidRDefault="00604A98" w:rsidP="00CD4AA9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3CEE032F" wp14:editId="78B75186">
            <wp:extent cx="5943600" cy="1821180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3027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8A56" w14:textId="77777777" w:rsidR="00604A98" w:rsidRDefault="00604A98" w:rsidP="00CD4AA9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</w:p>
    <w:p w14:paraId="58E6817E" w14:textId="77777777" w:rsidR="00604A98" w:rsidRDefault="00604A98" w:rsidP="00CD4AA9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</w:p>
    <w:p w14:paraId="1E02AC3F" w14:textId="76C9AB3E" w:rsidR="00604A98" w:rsidRDefault="00604A98" w:rsidP="00CD4AA9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8319CE" wp14:editId="0AC3747A">
                <wp:simplePos x="0" y="0"/>
                <wp:positionH relativeFrom="column">
                  <wp:posOffset>714375</wp:posOffset>
                </wp:positionH>
                <wp:positionV relativeFrom="paragraph">
                  <wp:posOffset>920750</wp:posOffset>
                </wp:positionV>
                <wp:extent cx="3343275" cy="1781175"/>
                <wp:effectExtent l="0" t="38100" r="66675" b="2857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3275" cy="17811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819909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56.25pt;margin-top:72.5pt;width:263.25pt;height:140.2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" strokecolor="#819909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61BC44BF" wp14:editId="6F1CFE69">
            <wp:extent cx="5943600" cy="2473960"/>
            <wp:effectExtent l="0" t="0" r="0" b="254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C04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AED2" w14:textId="77777777" w:rsidR="00604A98" w:rsidRDefault="00604A98" w:rsidP="00CD4AA9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</w:p>
    <w:p w14:paraId="407D8CE3" w14:textId="5846636D" w:rsidR="00CD4AA9" w:rsidRDefault="00CD4AA9" w:rsidP="00CD4AA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Click the “Choose File” button to upload a file.  After you are finished press the save button. </w:t>
      </w:r>
    </w:p>
    <w:p w14:paraId="54237200" w14:textId="77777777" w:rsidR="00CD4AA9" w:rsidRDefault="00CD4AA9" w:rsidP="00CD4AA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34C32DE0" w14:textId="1F6139B2" w:rsidR="00CD4AA9" w:rsidRDefault="00604A98" w:rsidP="00CD4AA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7DD7A6" wp14:editId="4FAA3F4D">
                <wp:simplePos x="0" y="0"/>
                <wp:positionH relativeFrom="column">
                  <wp:posOffset>438150</wp:posOffset>
                </wp:positionH>
                <wp:positionV relativeFrom="paragraph">
                  <wp:posOffset>132715</wp:posOffset>
                </wp:positionV>
                <wp:extent cx="409575" cy="3600450"/>
                <wp:effectExtent l="76200" t="0" r="28575" b="571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36004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819909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" o:spid="_x0000_s1026" type="#_x0000_t32" style="position:absolute;margin-left:34.5pt;margin-top:10.45pt;width:32.25pt;height:283.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" strokecolor="#819909" strokeweight=".5pt">
                <v:stroke endarrow="open" joinstyle="miter"/>
              </v:shape>
            </w:pict>
          </mc:Fallback>
        </mc:AlternateContent>
      </w:r>
      <w:r w:rsidR="00C33C1D">
        <w:rPr>
          <w:rFonts w:asciiTheme="minorHAnsi" w:hAnsiTheme="minorHAns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873205" wp14:editId="47E597AC">
                <wp:simplePos x="0" y="0"/>
                <wp:positionH relativeFrom="column">
                  <wp:posOffset>352425</wp:posOffset>
                </wp:positionH>
                <wp:positionV relativeFrom="paragraph">
                  <wp:posOffset>130175</wp:posOffset>
                </wp:positionV>
                <wp:extent cx="495300" cy="3228975"/>
                <wp:effectExtent l="76200" t="0" r="19050" b="6667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32289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819909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0" o:spid="_x0000_s1026" type="#_x0000_t32" style="position:absolute;margin-left:27.75pt;margin-top:10.25pt;width:39pt;height:254.2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" strokecolor="#819909" strokeweight=".5pt">
                <v:stroke endarrow="open" joinstyle="miter"/>
              </v:shape>
            </w:pict>
          </mc:Fallback>
        </mc:AlternateContent>
      </w:r>
      <w:r w:rsidR="00C33C1D">
        <w:rPr>
          <w:rFonts w:asciiTheme="minorHAnsi" w:hAnsiTheme="minorHAnsi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3E2AA35" wp14:editId="789B6D00">
                <wp:simplePos x="0" y="0"/>
                <wp:positionH relativeFrom="column">
                  <wp:posOffset>352425</wp:posOffset>
                </wp:positionH>
                <wp:positionV relativeFrom="paragraph">
                  <wp:posOffset>130175</wp:posOffset>
                </wp:positionV>
                <wp:extent cx="495300" cy="2495550"/>
                <wp:effectExtent l="76200" t="0" r="19050" b="571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4955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819909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27.75pt;margin-top:10.25pt;width:39pt;height:196.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" strokecolor="#819909" strokeweight=".5pt">
                <v:stroke endarrow="open" joinstyle="miter"/>
              </v:shape>
            </w:pict>
          </mc:Fallback>
        </mc:AlternateContent>
      </w:r>
      <w:r w:rsidR="00CD4AA9">
        <w:rPr>
          <w:rFonts w:asciiTheme="minorHAnsi" w:hAnsiTheme="minorHAnsi"/>
          <w:sz w:val="22"/>
          <w:szCs w:val="22"/>
        </w:rPr>
        <w:t xml:space="preserve">Use the Create/Select buttons to attached the </w:t>
      </w:r>
      <w:proofErr w:type="gramStart"/>
      <w:r w:rsidR="00CD4AA9">
        <w:rPr>
          <w:rFonts w:asciiTheme="minorHAnsi" w:hAnsiTheme="minorHAnsi"/>
          <w:sz w:val="22"/>
          <w:szCs w:val="22"/>
        </w:rPr>
        <w:t>document  to</w:t>
      </w:r>
      <w:proofErr w:type="gramEnd"/>
      <w:r w:rsidR="00CD4AA9">
        <w:rPr>
          <w:rFonts w:asciiTheme="minorHAnsi" w:hAnsiTheme="minorHAnsi"/>
          <w:sz w:val="22"/>
          <w:szCs w:val="22"/>
        </w:rPr>
        <w:t xml:space="preserve"> a one or more clients, projects or services. </w:t>
      </w:r>
    </w:p>
    <w:p w14:paraId="545A8831" w14:textId="4E3E89B0" w:rsidR="00CD4AA9" w:rsidRDefault="00CD4AA9" w:rsidP="00CD4AA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7988E265" w14:textId="3B5F10EF" w:rsidR="00CD4AA9" w:rsidRDefault="00604A98" w:rsidP="00CD4AA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  <w:lang w:val="en-US" w:eastAsia="en-US"/>
        </w:rPr>
        <w:drawing>
          <wp:inline distT="0" distB="0" distL="0" distR="0" wp14:anchorId="49197DCF" wp14:editId="48249983">
            <wp:extent cx="5943600" cy="4105910"/>
            <wp:effectExtent l="0" t="0" r="0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CBC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9F1E" w14:textId="61101189" w:rsidR="00865FC7" w:rsidRPr="003F4324" w:rsidRDefault="00865FC7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463A6AB8" w14:textId="77777777" w:rsidR="0090475A" w:rsidRDefault="0090475A">
      <w:pPr>
        <w:spacing w:after="160" w:line="259" w:lineRule="auto"/>
        <w:rPr>
          <w:rFonts w:ascii="Calibri" w:eastAsia="Times New Roman" w:hAnsi="Calibri" w:cstheme="majorBidi"/>
          <w:b/>
          <w:bCs/>
          <w:smallCaps/>
          <w:color w:val="819909" w:themeColor="text2"/>
          <w:sz w:val="28"/>
          <w:szCs w:val="26"/>
          <w:lang w:eastAsia="en-CA"/>
        </w:rPr>
      </w:pPr>
      <w:r>
        <w:rPr>
          <w:rFonts w:eastAsia="Times New Roman"/>
          <w:lang w:eastAsia="en-CA"/>
        </w:rPr>
        <w:br w:type="page"/>
      </w:r>
    </w:p>
    <w:p w14:paraId="5DF86028" w14:textId="4C8C8796" w:rsidR="002E4DF0" w:rsidRPr="00595CB0" w:rsidRDefault="002E4DF0" w:rsidP="00595CB0">
      <w:pPr>
        <w:pStyle w:val="Heading2"/>
        <w:rPr>
          <w:rFonts w:eastAsia="Times New Roman"/>
          <w:lang w:eastAsia="en-CA"/>
        </w:rPr>
      </w:pPr>
      <w:r w:rsidRPr="00595CB0">
        <w:rPr>
          <w:rFonts w:eastAsia="Times New Roman"/>
          <w:lang w:eastAsia="en-CA"/>
        </w:rPr>
        <w:lastRenderedPageBreak/>
        <w:t>Project Module</w:t>
      </w:r>
    </w:p>
    <w:p w14:paraId="1C8DC32A" w14:textId="77777777" w:rsidR="002E4DF0" w:rsidRPr="003F4324" w:rsidRDefault="002E4DF0" w:rsidP="002E4DF0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3F4324">
        <w:rPr>
          <w:rFonts w:asciiTheme="minorHAnsi" w:hAnsiTheme="minorHAnsi" w:cs="Arial"/>
          <w:color w:val="000000"/>
          <w:sz w:val="22"/>
          <w:szCs w:val="22"/>
        </w:rPr>
        <w:t>Projects Module is used to create and manage projects.</w:t>
      </w:r>
    </w:p>
    <w:p w14:paraId="0584D391" w14:textId="77777777" w:rsidR="002E4DF0" w:rsidRPr="003F4324" w:rsidRDefault="002E4DF0" w:rsidP="002E4DF0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3F4324">
        <w:rPr>
          <w:rFonts w:asciiTheme="minorHAnsi" w:hAnsiTheme="minorHAnsi" w:cs="Arial"/>
          <w:color w:val="000000"/>
          <w:sz w:val="22"/>
          <w:szCs w:val="22"/>
        </w:rPr>
        <w:t>Projects have a type attribute of (In-Class, Internship, Federally Funded, Provincially Funded…)</w:t>
      </w:r>
    </w:p>
    <w:p w14:paraId="0075210A" w14:textId="54CFC6FA" w:rsidR="0090475A" w:rsidRPr="0090475A" w:rsidRDefault="008D5CB5" w:rsidP="002E4DF0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 xml:space="preserve">Projects </w:t>
      </w:r>
      <w:r w:rsidR="00707D39">
        <w:rPr>
          <w:rFonts w:asciiTheme="minorHAnsi" w:hAnsiTheme="minorHAnsi" w:cs="Arial"/>
          <w:color w:val="000000"/>
          <w:sz w:val="22"/>
          <w:szCs w:val="22"/>
        </w:rPr>
        <w:t>can have</w:t>
      </w:r>
      <w:r w:rsidR="0090475A">
        <w:rPr>
          <w:rFonts w:asciiTheme="minorHAnsi" w:hAnsiTheme="minorHAnsi" w:cs="Arial"/>
          <w:color w:val="000000"/>
          <w:sz w:val="22"/>
          <w:szCs w:val="22"/>
        </w:rPr>
        <w:t xml:space="preserve"> many </w:t>
      </w:r>
      <w:r w:rsidR="007B0841">
        <w:rPr>
          <w:rFonts w:asciiTheme="minorHAnsi" w:hAnsiTheme="minorHAnsi" w:cs="Arial"/>
          <w:color w:val="000000"/>
          <w:sz w:val="22"/>
          <w:szCs w:val="22"/>
        </w:rPr>
        <w:t>a</w:t>
      </w:r>
      <w:r w:rsidR="00707D39">
        <w:rPr>
          <w:rFonts w:asciiTheme="minorHAnsi" w:hAnsiTheme="minorHAnsi" w:cs="Arial"/>
          <w:color w:val="000000"/>
          <w:sz w:val="22"/>
          <w:szCs w:val="22"/>
        </w:rPr>
        <w:t>ssociated</w:t>
      </w:r>
      <w:r w:rsidR="0090475A">
        <w:rPr>
          <w:rFonts w:asciiTheme="minorHAnsi" w:hAnsiTheme="minorHAnsi" w:cs="Arial"/>
          <w:color w:val="000000"/>
          <w:sz w:val="22"/>
          <w:szCs w:val="22"/>
        </w:rPr>
        <w:t xml:space="preserve"> records like </w:t>
      </w:r>
      <w:r w:rsidR="00707D39">
        <w:rPr>
          <w:rFonts w:asciiTheme="minorHAnsi" w:hAnsiTheme="minorHAnsi" w:cs="Arial"/>
          <w:color w:val="000000"/>
          <w:sz w:val="22"/>
          <w:szCs w:val="22"/>
        </w:rPr>
        <w:t>documents, business cases, partner contri</w:t>
      </w:r>
      <w:r w:rsidR="007B0841">
        <w:rPr>
          <w:rFonts w:asciiTheme="minorHAnsi" w:hAnsiTheme="minorHAnsi" w:cs="Arial"/>
          <w:color w:val="000000"/>
          <w:sz w:val="22"/>
          <w:szCs w:val="22"/>
        </w:rPr>
        <w:t xml:space="preserve">butions, milestones, </w:t>
      </w:r>
      <w:proofErr w:type="gramStart"/>
      <w:r w:rsidR="007B0841">
        <w:rPr>
          <w:rFonts w:asciiTheme="minorHAnsi" w:hAnsiTheme="minorHAnsi" w:cs="Arial"/>
          <w:color w:val="000000"/>
          <w:sz w:val="22"/>
          <w:szCs w:val="22"/>
        </w:rPr>
        <w:t>services</w:t>
      </w:r>
      <w:proofErr w:type="gramEnd"/>
      <w:r w:rsidR="00707D39">
        <w:rPr>
          <w:rFonts w:asciiTheme="minorHAnsi" w:hAnsiTheme="minorHAnsi" w:cs="Arial"/>
          <w:color w:val="000000"/>
          <w:sz w:val="22"/>
          <w:szCs w:val="22"/>
        </w:rPr>
        <w:t>, funding records</w:t>
      </w:r>
      <w:r w:rsidR="002E4DF0" w:rsidRPr="003F4324">
        <w:rPr>
          <w:rFonts w:asciiTheme="minorHAnsi" w:hAnsiTheme="minorHAnsi" w:cs="Arial"/>
          <w:color w:val="000000"/>
          <w:sz w:val="22"/>
          <w:szCs w:val="22"/>
        </w:rPr>
        <w:t>.   </w:t>
      </w:r>
    </w:p>
    <w:p w14:paraId="62362AA7" w14:textId="28813894" w:rsidR="002E4DF0" w:rsidRPr="003F4324" w:rsidRDefault="002E4DF0" w:rsidP="002E4DF0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3F4324">
        <w:rPr>
          <w:rFonts w:asciiTheme="minorHAnsi" w:hAnsiTheme="minorHAnsi" w:cs="Arial"/>
          <w:color w:val="000000"/>
          <w:sz w:val="22"/>
          <w:szCs w:val="22"/>
        </w:rPr>
        <w:t>When a milestone is reached an email notification is sent to project manager.</w:t>
      </w:r>
    </w:p>
    <w:p w14:paraId="530F3264" w14:textId="77777777" w:rsidR="002E4DF0" w:rsidRPr="003F4324" w:rsidRDefault="002E4DF0" w:rsidP="002E4DF0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3F4324">
        <w:rPr>
          <w:rFonts w:asciiTheme="minorHAnsi" w:hAnsiTheme="minorHAnsi" w:cs="Arial"/>
          <w:color w:val="000000"/>
          <w:sz w:val="22"/>
          <w:szCs w:val="22"/>
        </w:rPr>
        <w:t>Every project is assigned to a user. The assigned user is the project manager. By default, this is the user who created the project.</w:t>
      </w:r>
    </w:p>
    <w:p w14:paraId="547E4FC4" w14:textId="77777777" w:rsidR="002E4DF0" w:rsidRPr="003F4324" w:rsidRDefault="002E4DF0" w:rsidP="002E4DF0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3F4324">
        <w:rPr>
          <w:rFonts w:asciiTheme="minorHAnsi" w:hAnsiTheme="minorHAnsi" w:cs="Arial"/>
          <w:color w:val="000000"/>
          <w:sz w:val="22"/>
          <w:szCs w:val="22"/>
        </w:rPr>
        <w:t>Users can create, manage and duplicate projects.</w:t>
      </w:r>
    </w:p>
    <w:p w14:paraId="0CC6E321" w14:textId="42114255" w:rsidR="002E4DF0" w:rsidRPr="003F4324" w:rsidRDefault="008D5CB5" w:rsidP="002E4DF0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 xml:space="preserve">Multiple </w:t>
      </w:r>
      <w:r w:rsidR="002E4DF0" w:rsidRPr="003F4324">
        <w:rPr>
          <w:rFonts w:asciiTheme="minorHAnsi" w:hAnsiTheme="minorHAnsi" w:cs="Arial"/>
          <w:color w:val="000000"/>
          <w:sz w:val="22"/>
          <w:szCs w:val="22"/>
        </w:rPr>
        <w:t>services</w:t>
      </w:r>
      <w:r w:rsidR="00707D39">
        <w:rPr>
          <w:rFonts w:asciiTheme="minorHAnsi" w:hAnsiTheme="minorHAnsi" w:cs="Arial"/>
          <w:color w:val="000000"/>
          <w:sz w:val="22"/>
          <w:szCs w:val="22"/>
        </w:rPr>
        <w:t xml:space="preserve"> </w:t>
      </w:r>
      <w:r w:rsidR="002E4DF0" w:rsidRPr="003F4324">
        <w:rPr>
          <w:rFonts w:asciiTheme="minorHAnsi" w:hAnsiTheme="minorHAnsi" w:cs="Arial"/>
          <w:color w:val="000000"/>
          <w:sz w:val="22"/>
          <w:szCs w:val="22"/>
        </w:rPr>
        <w:t>can be defined for each project.</w:t>
      </w:r>
    </w:p>
    <w:p w14:paraId="4AC1C785" w14:textId="77777777" w:rsidR="002E4DF0" w:rsidRPr="003F4324" w:rsidRDefault="002E4DF0" w:rsidP="002E4DF0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3F4324">
        <w:rPr>
          <w:rFonts w:asciiTheme="minorHAnsi" w:hAnsiTheme="minorHAnsi" w:cs="Arial"/>
          <w:color w:val="000000"/>
          <w:sz w:val="22"/>
          <w:szCs w:val="22"/>
        </w:rPr>
        <w:t>Each project task must be assigned to a user.</w:t>
      </w:r>
    </w:p>
    <w:p w14:paraId="11CF53C5" w14:textId="3EC772BC" w:rsidR="002E4DF0" w:rsidRPr="003F4324" w:rsidRDefault="0090475A" w:rsidP="002E4DF0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 xml:space="preserve">Services </w:t>
      </w:r>
      <w:r w:rsidR="002E4DF0" w:rsidRPr="003F4324">
        <w:rPr>
          <w:rFonts w:asciiTheme="minorHAnsi" w:hAnsiTheme="minorHAnsi" w:cs="Arial"/>
          <w:color w:val="000000"/>
          <w:sz w:val="22"/>
          <w:szCs w:val="22"/>
        </w:rPr>
        <w:t>capture the amount of time in hours the assigned user spent on the task</w:t>
      </w:r>
      <w:r>
        <w:rPr>
          <w:rFonts w:asciiTheme="minorHAnsi" w:hAnsiTheme="minorHAnsi" w:cs="Arial"/>
          <w:color w:val="000000"/>
          <w:sz w:val="22"/>
          <w:szCs w:val="22"/>
        </w:rPr>
        <w:t xml:space="preserve"> and for which client</w:t>
      </w:r>
      <w:r w:rsidR="002E4DF0" w:rsidRPr="003F4324">
        <w:rPr>
          <w:rFonts w:asciiTheme="minorHAnsi" w:hAnsiTheme="minorHAnsi" w:cs="Arial"/>
          <w:color w:val="000000"/>
          <w:sz w:val="22"/>
          <w:szCs w:val="22"/>
        </w:rPr>
        <w:t>.</w:t>
      </w:r>
    </w:p>
    <w:p w14:paraId="59CD7552" w14:textId="77777777" w:rsidR="002E4DF0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</w:rPr>
      </w:pPr>
    </w:p>
    <w:p w14:paraId="0524AA97" w14:textId="6F70EF6E" w:rsidR="00604A98" w:rsidRDefault="00604A98" w:rsidP="002E4DF0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>
        <w:rPr>
          <w:rFonts w:asciiTheme="minorHAnsi" w:hAnsiTheme="minorHAnsi"/>
          <w:noProof/>
          <w:lang w:val="en-US" w:eastAsia="en-US"/>
        </w:rPr>
        <w:drawing>
          <wp:inline distT="0" distB="0" distL="0" distR="0" wp14:anchorId="5A9E3131" wp14:editId="70E62274">
            <wp:extent cx="5943600" cy="236664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BC44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3EA2" w14:textId="77777777" w:rsidR="00604A98" w:rsidRDefault="00604A98" w:rsidP="002E4DF0">
      <w:pPr>
        <w:pStyle w:val="NormalWeb"/>
        <w:spacing w:before="0" w:beforeAutospacing="0" w:after="0" w:afterAutospacing="0"/>
        <w:rPr>
          <w:rFonts w:asciiTheme="minorHAnsi" w:hAnsiTheme="minorHAnsi"/>
        </w:rPr>
      </w:pPr>
    </w:p>
    <w:p w14:paraId="514B3B92" w14:textId="77777777" w:rsidR="00604A98" w:rsidRPr="00AE4CBC" w:rsidRDefault="00604A98" w:rsidP="002E4DF0">
      <w:pPr>
        <w:pStyle w:val="NormalWeb"/>
        <w:spacing w:before="0" w:beforeAutospacing="0" w:after="0" w:afterAutospacing="0"/>
        <w:rPr>
          <w:rFonts w:asciiTheme="minorHAnsi" w:hAnsiTheme="minorHAnsi"/>
        </w:rPr>
      </w:pPr>
    </w:p>
    <w:p w14:paraId="5FF2AD66" w14:textId="47C4B035" w:rsidR="002E4DF0" w:rsidRPr="008F5ED7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>
        <w:rPr>
          <w:rFonts w:cs="Arial"/>
          <w:color w:val="000000"/>
          <w:sz w:val="36"/>
          <w:szCs w:val="36"/>
        </w:rPr>
        <w:br w:type="page"/>
      </w:r>
    </w:p>
    <w:p w14:paraId="7BF31178" w14:textId="77777777" w:rsidR="002E4DF0" w:rsidRPr="008F5ED7" w:rsidRDefault="002E4DF0" w:rsidP="008F5ED7">
      <w:pPr>
        <w:pStyle w:val="Heading4"/>
        <w:rPr>
          <w:lang w:eastAsia="en-CA"/>
        </w:rPr>
      </w:pPr>
      <w:r w:rsidRPr="008F5ED7">
        <w:rPr>
          <w:lang w:eastAsia="en-CA"/>
        </w:rPr>
        <w:lastRenderedPageBreak/>
        <w:t>To Create a Project</w:t>
      </w:r>
    </w:p>
    <w:p w14:paraId="36F22C9E" w14:textId="6343FC45" w:rsidR="002E4DF0" w:rsidRDefault="0048173B" w:rsidP="002E4DF0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976862" wp14:editId="6E06FD89">
                <wp:simplePos x="0" y="0"/>
                <wp:positionH relativeFrom="column">
                  <wp:posOffset>876300</wp:posOffset>
                </wp:positionH>
                <wp:positionV relativeFrom="paragraph">
                  <wp:posOffset>127000</wp:posOffset>
                </wp:positionV>
                <wp:extent cx="4648200" cy="628650"/>
                <wp:effectExtent l="0" t="0" r="5715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8200" cy="628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69pt;margin-top:10pt;width:366pt;height:49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color w:val="000000"/>
          <w:sz w:val="22"/>
          <w:szCs w:val="22"/>
        </w:rPr>
        <w:t>Click the C</w:t>
      </w:r>
      <w:r w:rsidR="002E4DF0" w:rsidRPr="008F5ED7">
        <w:rPr>
          <w:rFonts w:asciiTheme="minorHAnsi" w:hAnsiTheme="minorHAnsi"/>
          <w:color w:val="000000"/>
          <w:sz w:val="22"/>
          <w:szCs w:val="22"/>
        </w:rPr>
        <w:t>reate button in the top right corner.</w:t>
      </w:r>
    </w:p>
    <w:p w14:paraId="4A1CFDE5" w14:textId="77777777" w:rsidR="0090475A" w:rsidRDefault="0090475A" w:rsidP="002E4DF0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</w:p>
    <w:p w14:paraId="554506FE" w14:textId="02747F4B" w:rsidR="0090475A" w:rsidRPr="008F5ED7" w:rsidRDefault="00EC2C96" w:rsidP="002E4DF0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2385AA" wp14:editId="71F5C9E5">
                <wp:simplePos x="0" y="0"/>
                <wp:positionH relativeFrom="column">
                  <wp:posOffset>2124075</wp:posOffset>
                </wp:positionH>
                <wp:positionV relativeFrom="paragraph">
                  <wp:posOffset>1071880</wp:posOffset>
                </wp:positionV>
                <wp:extent cx="2133600" cy="1638300"/>
                <wp:effectExtent l="0" t="38100" r="57150" b="190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0" cy="1638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3" o:spid="_x0000_s1026" type="#_x0000_t32" style="position:absolute;margin-left:167.25pt;margin-top:84.4pt;width:168pt;height:129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69ED5E" wp14:editId="37F0B84B">
                <wp:simplePos x="0" y="0"/>
                <wp:positionH relativeFrom="column">
                  <wp:posOffset>1343025</wp:posOffset>
                </wp:positionH>
                <wp:positionV relativeFrom="paragraph">
                  <wp:posOffset>1071880</wp:posOffset>
                </wp:positionV>
                <wp:extent cx="419100" cy="1638300"/>
                <wp:effectExtent l="0" t="38100" r="76200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638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105.75pt;margin-top:84.4pt;width:33pt;height:129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4A1B753E" wp14:editId="6572C85E">
            <wp:extent cx="5943600" cy="2296795"/>
            <wp:effectExtent l="0" t="0" r="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A75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0936" w14:textId="77777777" w:rsidR="002E4DF0" w:rsidRPr="008F5ED7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4DAC35B5" w14:textId="514942C2" w:rsidR="002E4DF0" w:rsidRPr="008F5ED7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/>
          <w:sz w:val="22"/>
          <w:szCs w:val="22"/>
        </w:rPr>
        <w:t xml:space="preserve">Enter a </w:t>
      </w:r>
      <w:r w:rsidR="0054066B">
        <w:rPr>
          <w:rFonts w:asciiTheme="minorHAnsi" w:hAnsiTheme="minorHAnsi"/>
          <w:sz w:val="22"/>
          <w:szCs w:val="22"/>
        </w:rPr>
        <w:t xml:space="preserve">Project </w:t>
      </w:r>
      <w:r w:rsidRPr="008F5ED7">
        <w:rPr>
          <w:rFonts w:asciiTheme="minorHAnsi" w:hAnsiTheme="minorHAnsi"/>
          <w:sz w:val="22"/>
          <w:szCs w:val="22"/>
        </w:rPr>
        <w:t>Name.</w:t>
      </w:r>
    </w:p>
    <w:p w14:paraId="228991DC" w14:textId="4233E67C" w:rsidR="002E4DF0" w:rsidRDefault="002E4DF0" w:rsidP="008F5ED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/>
          <w:sz w:val="22"/>
          <w:szCs w:val="22"/>
        </w:rPr>
        <w:t>Assign the project to user</w:t>
      </w:r>
      <w:r w:rsidR="0054066B">
        <w:rPr>
          <w:rFonts w:asciiTheme="minorHAnsi" w:hAnsiTheme="minorHAnsi"/>
          <w:sz w:val="22"/>
          <w:szCs w:val="22"/>
        </w:rPr>
        <w:t xml:space="preserve"> and </w:t>
      </w:r>
      <w:proofErr w:type="gramStart"/>
      <w:r w:rsidR="0054066B">
        <w:rPr>
          <w:rFonts w:asciiTheme="minorHAnsi" w:hAnsiTheme="minorHAnsi"/>
          <w:sz w:val="22"/>
          <w:szCs w:val="22"/>
        </w:rPr>
        <w:t xml:space="preserve">department </w:t>
      </w:r>
      <w:r w:rsidRPr="008F5ED7">
        <w:rPr>
          <w:rFonts w:asciiTheme="minorHAnsi" w:hAnsiTheme="minorHAnsi"/>
          <w:sz w:val="22"/>
          <w:szCs w:val="22"/>
        </w:rPr>
        <w:t xml:space="preserve"> by</w:t>
      </w:r>
      <w:proofErr w:type="gramEnd"/>
      <w:r w:rsidRPr="008F5ED7">
        <w:rPr>
          <w:rFonts w:asciiTheme="minorHAnsi" w:hAnsiTheme="minorHAnsi"/>
          <w:sz w:val="22"/>
          <w:szCs w:val="22"/>
        </w:rPr>
        <w:t xml:space="preserve"> clicking the arrow button.</w:t>
      </w:r>
    </w:p>
    <w:p w14:paraId="3B8A2D79" w14:textId="3B5EDC48" w:rsidR="0054066B" w:rsidRDefault="0054066B" w:rsidP="008F5ED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After saving the project you can associate documents, business cases, partner contributions, milestones, services and funding.  </w:t>
      </w:r>
    </w:p>
    <w:p w14:paraId="4112C6D4" w14:textId="77777777" w:rsidR="00EC2C96" w:rsidRDefault="00EC2C96" w:rsidP="008F5ED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0862825E" w14:textId="77777777" w:rsidR="00EC2C96" w:rsidRDefault="00EC2C96" w:rsidP="008F5ED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3EFF5D1D" w14:textId="77777777" w:rsidR="0054066B" w:rsidRDefault="0054066B" w:rsidP="008F5ED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1A4A7B0E" w14:textId="65B15FBD" w:rsidR="0054066B" w:rsidRPr="00595CB0" w:rsidRDefault="0054066B" w:rsidP="0054066B">
      <w:pPr>
        <w:pStyle w:val="Heading2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Partner</w:t>
      </w:r>
      <w:r w:rsidRPr="00595CB0">
        <w:rPr>
          <w:rFonts w:eastAsia="Times New Roman"/>
          <w:lang w:eastAsia="en-CA"/>
        </w:rPr>
        <w:t xml:space="preserve"> Module</w:t>
      </w:r>
    </w:p>
    <w:p w14:paraId="42540F8D" w14:textId="6C14A73C" w:rsidR="0054066B" w:rsidRDefault="0054066B" w:rsidP="0054066B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>The partner module record</w:t>
      </w:r>
      <w:r w:rsidR="004E2208">
        <w:rPr>
          <w:rFonts w:asciiTheme="minorHAnsi" w:hAnsiTheme="minorHAnsi" w:cs="Arial"/>
          <w:color w:val="000000"/>
          <w:sz w:val="22"/>
          <w:szCs w:val="22"/>
        </w:rPr>
        <w:t>s</w:t>
      </w:r>
      <w:r>
        <w:rPr>
          <w:rFonts w:asciiTheme="minorHAnsi" w:hAnsiTheme="minorHAnsi" w:cs="Arial"/>
          <w:color w:val="000000"/>
          <w:sz w:val="22"/>
          <w:szCs w:val="22"/>
        </w:rPr>
        <w:t xml:space="preserve"> </w:t>
      </w:r>
      <w:r w:rsidR="004E2208">
        <w:rPr>
          <w:rFonts w:asciiTheme="minorHAnsi" w:hAnsiTheme="minorHAnsi" w:cs="Arial"/>
          <w:color w:val="000000"/>
          <w:sz w:val="22"/>
          <w:szCs w:val="22"/>
        </w:rPr>
        <w:t xml:space="preserve">a </w:t>
      </w:r>
      <w:r>
        <w:rPr>
          <w:rFonts w:asciiTheme="minorHAnsi" w:hAnsiTheme="minorHAnsi" w:cs="Arial"/>
          <w:color w:val="000000"/>
          <w:sz w:val="22"/>
          <w:szCs w:val="22"/>
        </w:rPr>
        <w:t xml:space="preserve">contribution </w:t>
      </w:r>
      <w:r w:rsidR="004E2208">
        <w:rPr>
          <w:rFonts w:asciiTheme="minorHAnsi" w:hAnsiTheme="minorHAnsi" w:cs="Arial"/>
          <w:color w:val="000000"/>
          <w:sz w:val="22"/>
          <w:szCs w:val="22"/>
        </w:rPr>
        <w:t xml:space="preserve">received from a partner for a </w:t>
      </w:r>
      <w:r>
        <w:rPr>
          <w:rFonts w:asciiTheme="minorHAnsi" w:hAnsiTheme="minorHAnsi" w:cs="Arial"/>
          <w:color w:val="000000"/>
          <w:sz w:val="22"/>
          <w:szCs w:val="22"/>
        </w:rPr>
        <w:t>project</w:t>
      </w:r>
      <w:r w:rsidRPr="003F4324">
        <w:rPr>
          <w:rFonts w:asciiTheme="minorHAnsi" w:hAnsiTheme="minorHAnsi" w:cs="Arial"/>
          <w:color w:val="000000"/>
          <w:sz w:val="22"/>
          <w:szCs w:val="22"/>
        </w:rPr>
        <w:t>.</w:t>
      </w:r>
    </w:p>
    <w:p w14:paraId="0A300556" w14:textId="77777777" w:rsidR="001F515B" w:rsidRDefault="001F515B" w:rsidP="0054066B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3D5BC206" w14:textId="2C3FBF4D" w:rsidR="004E2208" w:rsidRDefault="001F515B" w:rsidP="0054066B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249ABDD3" wp14:editId="0C50934F">
            <wp:extent cx="5943600" cy="292354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EE07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B22E" w14:textId="77777777" w:rsidR="004E2208" w:rsidRDefault="004E2208">
      <w:pPr>
        <w:spacing w:after="160" w:line="259" w:lineRule="auto"/>
        <w:rPr>
          <w:rFonts w:ascii="Calibri" w:eastAsiaTheme="majorEastAsia" w:hAnsi="Calibri" w:cstheme="majorBidi"/>
          <w:bCs/>
          <w:i/>
          <w:iCs/>
          <w:color w:val="819909" w:themeColor="text2"/>
          <w:lang w:eastAsia="en-CA"/>
        </w:rPr>
      </w:pPr>
      <w:r>
        <w:rPr>
          <w:lang w:eastAsia="en-CA"/>
        </w:rPr>
        <w:br w:type="page"/>
      </w:r>
    </w:p>
    <w:p w14:paraId="194C2BD1" w14:textId="0C1F0BC8" w:rsidR="004E2208" w:rsidRPr="008F5ED7" w:rsidRDefault="004E2208" w:rsidP="004E2208">
      <w:pPr>
        <w:pStyle w:val="Heading4"/>
        <w:rPr>
          <w:lang w:eastAsia="en-CA"/>
        </w:rPr>
      </w:pPr>
      <w:r w:rsidRPr="008F5ED7">
        <w:rPr>
          <w:lang w:eastAsia="en-CA"/>
        </w:rPr>
        <w:lastRenderedPageBreak/>
        <w:t xml:space="preserve">To Create a </w:t>
      </w:r>
      <w:r>
        <w:rPr>
          <w:lang w:eastAsia="en-CA"/>
        </w:rPr>
        <w:t>Partner</w:t>
      </w:r>
    </w:p>
    <w:p w14:paraId="0CA99750" w14:textId="68C275D7" w:rsidR="004E2208" w:rsidRDefault="00071A18" w:rsidP="004E2208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C33ED77" wp14:editId="4A107E57">
                <wp:simplePos x="0" y="0"/>
                <wp:positionH relativeFrom="column">
                  <wp:posOffset>866775</wp:posOffset>
                </wp:positionH>
                <wp:positionV relativeFrom="paragraph">
                  <wp:posOffset>127000</wp:posOffset>
                </wp:positionV>
                <wp:extent cx="4705350" cy="419100"/>
                <wp:effectExtent l="0" t="0" r="76200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535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68.25pt;margin-top:10pt;width:370.5pt;height:33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color w:val="000000"/>
          <w:sz w:val="22"/>
          <w:szCs w:val="22"/>
        </w:rPr>
        <w:t>Click the C</w:t>
      </w:r>
      <w:r w:rsidR="004E2208" w:rsidRPr="008F5ED7">
        <w:rPr>
          <w:rFonts w:asciiTheme="minorHAnsi" w:hAnsiTheme="minorHAnsi"/>
          <w:color w:val="000000"/>
          <w:sz w:val="22"/>
          <w:szCs w:val="22"/>
        </w:rPr>
        <w:t>reate button in the top right corner.</w:t>
      </w:r>
    </w:p>
    <w:p w14:paraId="2EBDAB27" w14:textId="38828085" w:rsidR="004E2208" w:rsidRDefault="001F515B" w:rsidP="004E2208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AE0E2C" wp14:editId="5756137E">
                <wp:simplePos x="0" y="0"/>
                <wp:positionH relativeFrom="column">
                  <wp:posOffset>1095375</wp:posOffset>
                </wp:positionH>
                <wp:positionV relativeFrom="paragraph">
                  <wp:posOffset>2338070</wp:posOffset>
                </wp:positionV>
                <wp:extent cx="3419475" cy="447676"/>
                <wp:effectExtent l="0" t="76200" r="0" b="2857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9475" cy="4476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8" o:spid="_x0000_s1026" type="#_x0000_t32" style="position:absolute;margin-left:86.25pt;margin-top:184.1pt;width:269.25pt;height:35.2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9D2140" wp14:editId="26D77172">
                <wp:simplePos x="0" y="0"/>
                <wp:positionH relativeFrom="column">
                  <wp:posOffset>1095375</wp:posOffset>
                </wp:positionH>
                <wp:positionV relativeFrom="paragraph">
                  <wp:posOffset>2290445</wp:posOffset>
                </wp:positionV>
                <wp:extent cx="714375" cy="495300"/>
                <wp:effectExtent l="0" t="38100" r="47625" b="1905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7" o:spid="_x0000_s1026" type="#_x0000_t32" style="position:absolute;margin-left:86.25pt;margin-top:180.35pt;width:56.25pt;height:39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26A39DC6" wp14:editId="2990DDB1">
            <wp:extent cx="5943600" cy="2566035"/>
            <wp:effectExtent l="0" t="0" r="0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04A89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474C" w14:textId="496FF28D" w:rsidR="004E2208" w:rsidRPr="003F4324" w:rsidRDefault="004E2208" w:rsidP="0054066B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65A3F96D" w14:textId="3D65E1F9" w:rsidR="0054066B" w:rsidRDefault="004E2208" w:rsidP="008F5ED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Use </w:t>
      </w:r>
      <w:proofErr w:type="gramStart"/>
      <w:r>
        <w:rPr>
          <w:rFonts w:asciiTheme="minorHAnsi" w:hAnsiTheme="minorHAnsi"/>
          <w:sz w:val="22"/>
          <w:szCs w:val="22"/>
        </w:rPr>
        <w:t>the  arrow</w:t>
      </w:r>
      <w:proofErr w:type="gramEnd"/>
      <w:r>
        <w:rPr>
          <w:rFonts w:asciiTheme="minorHAnsi" w:hAnsiTheme="minorHAnsi"/>
          <w:sz w:val="22"/>
          <w:szCs w:val="22"/>
        </w:rPr>
        <w:t xml:space="preserve"> buttons to associate a contribution to a partner and a project. </w:t>
      </w:r>
    </w:p>
    <w:p w14:paraId="5EA4A6E8" w14:textId="77777777" w:rsidR="0054066B" w:rsidRDefault="0054066B" w:rsidP="008F5ED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4D70805E" w14:textId="6345D373" w:rsidR="0048173B" w:rsidRPr="00595CB0" w:rsidRDefault="0048173B" w:rsidP="0048173B">
      <w:pPr>
        <w:pStyle w:val="Heading2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Milestones</w:t>
      </w:r>
      <w:r w:rsidRPr="00595CB0">
        <w:rPr>
          <w:rFonts w:eastAsia="Times New Roman"/>
          <w:lang w:eastAsia="en-CA"/>
        </w:rPr>
        <w:t xml:space="preserve"> Module</w:t>
      </w:r>
    </w:p>
    <w:p w14:paraId="6FF96532" w14:textId="7DFCADBF" w:rsidR="0048173B" w:rsidRDefault="0048173B" w:rsidP="0048173B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r w:rsidRPr="0048173B">
        <w:rPr>
          <w:rFonts w:asciiTheme="minorHAnsi" w:hAnsiTheme="minorHAnsi" w:cs="Arial"/>
          <w:color w:val="000000"/>
          <w:sz w:val="23"/>
          <w:szCs w:val="23"/>
        </w:rPr>
        <w:t xml:space="preserve">Milestones Module is used to create and manage significant date related events in the </w:t>
      </w:r>
      <w:proofErr w:type="gramStart"/>
      <w:r w:rsidR="00071A18">
        <w:rPr>
          <w:rFonts w:asciiTheme="minorHAnsi" w:hAnsiTheme="minorHAnsi" w:cs="Arial"/>
          <w:color w:val="000000"/>
          <w:sz w:val="23"/>
          <w:szCs w:val="23"/>
        </w:rPr>
        <w:t>life time</w:t>
      </w:r>
      <w:proofErr w:type="gramEnd"/>
      <w:r w:rsidR="00071A18">
        <w:rPr>
          <w:rFonts w:asciiTheme="minorHAnsi" w:hAnsiTheme="minorHAnsi" w:cs="Arial"/>
          <w:color w:val="000000"/>
          <w:sz w:val="23"/>
          <w:szCs w:val="23"/>
        </w:rPr>
        <w:t xml:space="preserve"> of a </w:t>
      </w:r>
      <w:r w:rsidRPr="0048173B">
        <w:rPr>
          <w:rFonts w:asciiTheme="minorHAnsi" w:hAnsiTheme="minorHAnsi" w:cs="Arial"/>
          <w:color w:val="000000"/>
          <w:sz w:val="23"/>
          <w:szCs w:val="23"/>
        </w:rPr>
        <w:t xml:space="preserve">project. </w:t>
      </w:r>
      <w:r>
        <w:rPr>
          <w:rFonts w:asciiTheme="minorHAnsi" w:hAnsiTheme="minorHAnsi" w:cs="Arial"/>
          <w:color w:val="000000"/>
          <w:sz w:val="23"/>
          <w:szCs w:val="23"/>
        </w:rPr>
        <w:t xml:space="preserve"> </w:t>
      </w:r>
      <w:r w:rsidRPr="0048173B">
        <w:rPr>
          <w:rFonts w:asciiTheme="minorHAnsi" w:hAnsiTheme="minorHAnsi" w:cs="Arial"/>
          <w:color w:val="000000"/>
          <w:sz w:val="22"/>
          <w:szCs w:val="22"/>
        </w:rPr>
        <w:t>When a milestone is reached an email notification is sent to project manager.</w:t>
      </w:r>
    </w:p>
    <w:p w14:paraId="7EA8D125" w14:textId="77777777" w:rsidR="00D12290" w:rsidRPr="0048173B" w:rsidRDefault="00D12290" w:rsidP="0048173B">
      <w:pPr>
        <w:pStyle w:val="NormalWeb"/>
        <w:spacing w:before="0" w:beforeAutospacing="0" w:after="0" w:afterAutospacing="0"/>
        <w:rPr>
          <w:rFonts w:asciiTheme="minorHAnsi" w:hAnsiTheme="minorHAnsi"/>
        </w:rPr>
      </w:pPr>
    </w:p>
    <w:p w14:paraId="6FE20897" w14:textId="66554FBB" w:rsidR="0048173B" w:rsidRDefault="00071A18" w:rsidP="008F5ED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  <w:lang w:val="en-US" w:eastAsia="en-US"/>
        </w:rPr>
        <w:drawing>
          <wp:inline distT="0" distB="0" distL="0" distR="0" wp14:anchorId="71E0B6CF" wp14:editId="1D8AEDD2">
            <wp:extent cx="5943600" cy="19062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0D723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7513" w14:textId="77777777" w:rsidR="0048173B" w:rsidRDefault="0048173B" w:rsidP="008F5ED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41130BB1" w14:textId="436417CC" w:rsidR="00071A18" w:rsidRPr="008F5ED7" w:rsidRDefault="00071A18" w:rsidP="00071A18">
      <w:pPr>
        <w:pStyle w:val="Heading4"/>
        <w:rPr>
          <w:lang w:eastAsia="en-CA"/>
        </w:rPr>
      </w:pPr>
      <w:r w:rsidRPr="008F5ED7">
        <w:rPr>
          <w:lang w:eastAsia="en-CA"/>
        </w:rPr>
        <w:t xml:space="preserve">To Create a </w:t>
      </w:r>
      <w:r>
        <w:rPr>
          <w:lang w:eastAsia="en-CA"/>
        </w:rPr>
        <w:t>Milestone</w:t>
      </w:r>
    </w:p>
    <w:p w14:paraId="6B79F759" w14:textId="1237FC9A" w:rsidR="00071A18" w:rsidRDefault="00071A18" w:rsidP="008F5ED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A8512D7" wp14:editId="6FCF0F13">
                <wp:simplePos x="0" y="0"/>
                <wp:positionH relativeFrom="column">
                  <wp:posOffset>866775</wp:posOffset>
                </wp:positionH>
                <wp:positionV relativeFrom="paragraph">
                  <wp:posOffset>127000</wp:posOffset>
                </wp:positionV>
                <wp:extent cx="4705350" cy="419100"/>
                <wp:effectExtent l="0" t="0" r="7620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535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" o:spid="_x0000_s1026" type="#_x0000_t32" style="position:absolute;margin-left:68.25pt;margin-top:10pt;width:370.5pt;height:3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color w:val="000000"/>
          <w:sz w:val="22"/>
          <w:szCs w:val="22"/>
        </w:rPr>
        <w:t>Click the C</w:t>
      </w:r>
      <w:r w:rsidRPr="008F5ED7">
        <w:rPr>
          <w:rFonts w:asciiTheme="minorHAnsi" w:hAnsiTheme="minorHAnsi"/>
          <w:color w:val="000000"/>
          <w:sz w:val="22"/>
          <w:szCs w:val="22"/>
        </w:rPr>
        <w:t>reate button in the top right corner.</w:t>
      </w:r>
    </w:p>
    <w:p w14:paraId="71F1C72C" w14:textId="08E261D0" w:rsidR="00071A18" w:rsidRDefault="008E2099" w:rsidP="008F5ED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4A97760" wp14:editId="466E6394">
                <wp:simplePos x="0" y="0"/>
                <wp:positionH relativeFrom="column">
                  <wp:posOffset>1809750</wp:posOffset>
                </wp:positionH>
                <wp:positionV relativeFrom="paragraph">
                  <wp:posOffset>983615</wp:posOffset>
                </wp:positionV>
                <wp:extent cx="1828801" cy="552450"/>
                <wp:effectExtent l="38100" t="57150" r="1905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8801" cy="552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1" o:spid="_x0000_s1026" type="#_x0000_t32" style="position:absolute;margin-left:142.5pt;margin-top:77.45pt;width:2in;height:43.5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  <w:lang w:val="en-US" w:eastAsia="en-US"/>
        </w:rPr>
        <w:drawing>
          <wp:inline distT="0" distB="0" distL="0" distR="0" wp14:anchorId="55BE8CC8" wp14:editId="669EEFC8">
            <wp:extent cx="5943600" cy="1304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0CA4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46F8" w14:textId="77777777" w:rsidR="008E2099" w:rsidRPr="003F4324" w:rsidRDefault="008E2099" w:rsidP="008E209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61988291" w14:textId="667C56CA" w:rsidR="008E2099" w:rsidRDefault="008E2099" w:rsidP="008E2099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Enter a milestone name, date and associate a project using the up arrow.</w:t>
      </w:r>
    </w:p>
    <w:p w14:paraId="6372C98F" w14:textId="77777777" w:rsidR="00071A18" w:rsidRDefault="00071A18" w:rsidP="008F5ED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45AB666A" w14:textId="77777777" w:rsidR="00071A18" w:rsidRPr="008F5ED7" w:rsidRDefault="00071A18" w:rsidP="008F5ED7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0125D328" w14:textId="1C8C4D83" w:rsidR="008E2099" w:rsidRDefault="008E2099" w:rsidP="008E2099">
      <w:pPr>
        <w:pStyle w:val="Heading2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 xml:space="preserve">Funding </w:t>
      </w:r>
      <w:r w:rsidRPr="00595CB0">
        <w:rPr>
          <w:rFonts w:eastAsia="Times New Roman"/>
          <w:lang w:eastAsia="en-CA"/>
        </w:rPr>
        <w:t>Module</w:t>
      </w:r>
    </w:p>
    <w:p w14:paraId="483953C5" w14:textId="4654DEA3" w:rsidR="008E2099" w:rsidRDefault="008E2099" w:rsidP="008E2099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 xml:space="preserve">The funding module records the source of </w:t>
      </w:r>
      <w:proofErr w:type="gramStart"/>
      <w:r>
        <w:rPr>
          <w:rFonts w:asciiTheme="minorHAnsi" w:hAnsiTheme="minorHAnsi" w:cs="Arial"/>
          <w:color w:val="000000"/>
          <w:sz w:val="22"/>
          <w:szCs w:val="22"/>
        </w:rPr>
        <w:t>funding ,</w:t>
      </w:r>
      <w:proofErr w:type="gramEnd"/>
      <w:r>
        <w:rPr>
          <w:rFonts w:asciiTheme="minorHAnsi" w:hAnsiTheme="minorHAnsi" w:cs="Arial"/>
          <w:color w:val="000000"/>
          <w:sz w:val="22"/>
          <w:szCs w:val="22"/>
        </w:rPr>
        <w:t xml:space="preserve"> amount</w:t>
      </w:r>
      <w:r w:rsidR="00EE7304">
        <w:rPr>
          <w:rFonts w:asciiTheme="minorHAnsi" w:hAnsiTheme="minorHAnsi" w:cs="Arial"/>
          <w:color w:val="000000"/>
          <w:sz w:val="22"/>
          <w:szCs w:val="22"/>
        </w:rPr>
        <w:t xml:space="preserve">, funding  start and end dates </w:t>
      </w:r>
      <w:r>
        <w:rPr>
          <w:rFonts w:asciiTheme="minorHAnsi" w:hAnsiTheme="minorHAnsi" w:cs="Arial"/>
          <w:color w:val="000000"/>
          <w:sz w:val="22"/>
          <w:szCs w:val="22"/>
        </w:rPr>
        <w:t xml:space="preserve"> for a project</w:t>
      </w:r>
      <w:r w:rsidRPr="003F4324">
        <w:rPr>
          <w:rFonts w:asciiTheme="minorHAnsi" w:hAnsiTheme="minorHAnsi" w:cs="Arial"/>
          <w:color w:val="000000"/>
          <w:sz w:val="22"/>
          <w:szCs w:val="22"/>
        </w:rPr>
        <w:t>.</w:t>
      </w:r>
    </w:p>
    <w:p w14:paraId="207D8F36" w14:textId="01DA2D34" w:rsidR="00EE7304" w:rsidRDefault="00EE7304" w:rsidP="008E2099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  <w:r>
        <w:rPr>
          <w:rFonts w:asciiTheme="minorHAnsi" w:hAnsiTheme="minorHAnsi" w:cs="Arial"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2A04D0D9" wp14:editId="71D62631">
            <wp:extent cx="5943600" cy="17729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0304C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5228" w14:textId="3B9DA67A" w:rsidR="00EE7304" w:rsidRPr="008F5ED7" w:rsidRDefault="00EE7304" w:rsidP="00EE7304">
      <w:pPr>
        <w:pStyle w:val="Heading4"/>
        <w:rPr>
          <w:lang w:eastAsia="en-CA"/>
        </w:rPr>
      </w:pPr>
      <w:r w:rsidRPr="008F5ED7">
        <w:rPr>
          <w:lang w:eastAsia="en-CA"/>
        </w:rPr>
        <w:t xml:space="preserve">To Create a </w:t>
      </w:r>
      <w:r>
        <w:rPr>
          <w:lang w:eastAsia="en-CA"/>
        </w:rPr>
        <w:t>Funding source</w:t>
      </w:r>
    </w:p>
    <w:p w14:paraId="435A7ACD" w14:textId="0BC439BA" w:rsidR="008E2099" w:rsidRDefault="00835A38" w:rsidP="00EE7304">
      <w:pPr>
        <w:pStyle w:val="NormalWeb"/>
        <w:spacing w:before="0" w:beforeAutospacing="0" w:after="0" w:afterAutospacing="0"/>
      </w:pPr>
      <w:r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E75516" wp14:editId="31B61A39">
                <wp:simplePos x="0" y="0"/>
                <wp:positionH relativeFrom="column">
                  <wp:posOffset>4067175</wp:posOffset>
                </wp:positionH>
                <wp:positionV relativeFrom="paragraph">
                  <wp:posOffset>1582420</wp:posOffset>
                </wp:positionV>
                <wp:extent cx="590550" cy="923290"/>
                <wp:effectExtent l="0" t="38100" r="57150" b="2921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9232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1" o:spid="_x0000_s1026" type="#_x0000_t32" style="position:absolute;margin-left:320.25pt;margin-top:124.6pt;width:46.5pt;height:72.7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FF1E737" wp14:editId="020C9EC3">
                <wp:simplePos x="0" y="0"/>
                <wp:positionH relativeFrom="column">
                  <wp:posOffset>4067175</wp:posOffset>
                </wp:positionH>
                <wp:positionV relativeFrom="paragraph">
                  <wp:posOffset>972820</wp:posOffset>
                </wp:positionV>
                <wp:extent cx="590550" cy="1590675"/>
                <wp:effectExtent l="0" t="38100" r="57150" b="2857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1590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0" o:spid="_x0000_s1026" type="#_x0000_t32" style="position:absolute;margin-left:320.25pt;margin-top:76.6pt;width:46.5pt;height:125.2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" strokecolor="#819909 [3204]" strokeweight=".5pt">
                <v:stroke endarrow="open" joinstyle="miter"/>
              </v:shape>
            </w:pict>
          </mc:Fallback>
        </mc:AlternateContent>
      </w:r>
      <w:r w:rsidR="00EE7304"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A459980" wp14:editId="2B1E7EFF">
                <wp:simplePos x="0" y="0"/>
                <wp:positionH relativeFrom="column">
                  <wp:posOffset>866775</wp:posOffset>
                </wp:positionH>
                <wp:positionV relativeFrom="paragraph">
                  <wp:posOffset>127000</wp:posOffset>
                </wp:positionV>
                <wp:extent cx="4705350" cy="419100"/>
                <wp:effectExtent l="0" t="0" r="76200" b="952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535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5" o:spid="_x0000_s1026" type="#_x0000_t32" style="position:absolute;margin-left:68.25pt;margin-top:10pt;width:370.5pt;height:3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" strokecolor="#819909 [3204]" strokeweight=".5pt">
                <v:stroke endarrow="open" joinstyle="miter"/>
              </v:shape>
            </w:pict>
          </mc:Fallback>
        </mc:AlternateContent>
      </w:r>
      <w:r w:rsidR="00EE7304">
        <w:rPr>
          <w:rFonts w:asciiTheme="minorHAnsi" w:hAnsiTheme="minorHAnsi"/>
          <w:color w:val="000000"/>
          <w:sz w:val="22"/>
          <w:szCs w:val="22"/>
        </w:rPr>
        <w:t>Click the C</w:t>
      </w:r>
      <w:r w:rsidR="00EE7304" w:rsidRPr="008F5ED7">
        <w:rPr>
          <w:rFonts w:asciiTheme="minorHAnsi" w:hAnsiTheme="minorHAnsi"/>
          <w:color w:val="000000"/>
          <w:sz w:val="22"/>
          <w:szCs w:val="22"/>
        </w:rPr>
        <w:t>reate button in the top right corner.</w:t>
      </w:r>
      <w:r w:rsidR="00EE7304">
        <w:rPr>
          <w:noProof/>
          <w:lang w:val="en-US" w:eastAsia="en-US"/>
        </w:rPr>
        <w:drawing>
          <wp:inline distT="0" distB="0" distL="0" distR="0" wp14:anchorId="30C982B6" wp14:editId="7F5BF47D">
            <wp:extent cx="5943600" cy="20847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09E6B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65E5" w14:textId="77777777" w:rsidR="00EE7304" w:rsidRPr="00EE7304" w:rsidRDefault="00EE7304" w:rsidP="00EE7304">
      <w:pPr>
        <w:pStyle w:val="NormalWeb"/>
        <w:spacing w:before="0" w:beforeAutospacing="0" w:after="0" w:afterAutospacing="0"/>
        <w:rPr>
          <w:rFonts w:asciiTheme="minorHAnsi" w:hAnsiTheme="minorHAnsi"/>
        </w:rPr>
      </w:pPr>
    </w:p>
    <w:p w14:paraId="7135AFB4" w14:textId="5D3A553E" w:rsidR="00EE7304" w:rsidRDefault="00EE7304" w:rsidP="00EE730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Fill in the fields and associate a funding source, project using the up arrows.</w:t>
      </w:r>
    </w:p>
    <w:p w14:paraId="69FA51FB" w14:textId="77777777" w:rsidR="00EE7304" w:rsidRDefault="00EE7304" w:rsidP="00EE7304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12AD6D88" w14:textId="6583C6C6" w:rsidR="002E4DF0" w:rsidRPr="00595CB0" w:rsidRDefault="00CC5C8F" w:rsidP="00595CB0">
      <w:pPr>
        <w:pStyle w:val="Heading2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Services</w:t>
      </w:r>
      <w:r w:rsidR="002E4DF0" w:rsidRPr="00595CB0">
        <w:rPr>
          <w:rFonts w:eastAsia="Times New Roman"/>
          <w:lang w:eastAsia="en-CA"/>
        </w:rPr>
        <w:t xml:space="preserve"> Module</w:t>
      </w:r>
    </w:p>
    <w:p w14:paraId="224FAE42" w14:textId="4C5DD6D6" w:rsidR="002E4DF0" w:rsidRDefault="00D44778" w:rsidP="00D44778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3"/>
          <w:szCs w:val="23"/>
        </w:rPr>
      </w:pPr>
      <w:r>
        <w:rPr>
          <w:rFonts w:asciiTheme="minorHAnsi" w:hAnsiTheme="minorHAnsi" w:cs="Arial"/>
          <w:color w:val="000000"/>
          <w:sz w:val="23"/>
          <w:szCs w:val="23"/>
        </w:rPr>
        <w:t>Services</w:t>
      </w:r>
      <w:r w:rsidR="002E4DF0" w:rsidRPr="00FF26F6">
        <w:rPr>
          <w:rFonts w:asciiTheme="minorHAnsi" w:hAnsiTheme="minorHAnsi" w:cs="Arial"/>
          <w:color w:val="000000"/>
          <w:sz w:val="23"/>
          <w:szCs w:val="23"/>
        </w:rPr>
        <w:t xml:space="preserve"> Module is used to create and manage </w:t>
      </w:r>
      <w:r w:rsidR="002E4DF0">
        <w:rPr>
          <w:rFonts w:asciiTheme="minorHAnsi" w:hAnsiTheme="minorHAnsi" w:cs="Arial"/>
          <w:color w:val="000000"/>
          <w:sz w:val="23"/>
          <w:szCs w:val="23"/>
        </w:rPr>
        <w:t>time related activities</w:t>
      </w:r>
      <w:r w:rsidR="00E86134">
        <w:rPr>
          <w:rFonts w:asciiTheme="minorHAnsi" w:hAnsiTheme="minorHAnsi" w:cs="Arial"/>
          <w:color w:val="000000"/>
          <w:sz w:val="23"/>
          <w:szCs w:val="23"/>
        </w:rPr>
        <w:t xml:space="preserve"> associated with projects and clients. </w:t>
      </w:r>
      <w:r w:rsidR="007B0841">
        <w:rPr>
          <w:rFonts w:asciiTheme="minorHAnsi" w:hAnsiTheme="minorHAnsi" w:cs="Arial"/>
          <w:color w:val="000000"/>
          <w:sz w:val="23"/>
          <w:szCs w:val="23"/>
        </w:rPr>
        <w:t xml:space="preserve">  Services include: Awareness/Outreach, Consultation, Proposal Development, Data Requests, Advisory Services, and Direct Support.</w:t>
      </w:r>
    </w:p>
    <w:p w14:paraId="6B9A775F" w14:textId="4D8D7F6F" w:rsidR="00E86134" w:rsidRPr="00CE036D" w:rsidRDefault="00E86134" w:rsidP="00D44778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>
        <w:rPr>
          <w:rFonts w:asciiTheme="minorHAnsi" w:hAnsiTheme="minorHAnsi"/>
          <w:noProof/>
          <w:lang w:val="en-US" w:eastAsia="en-US"/>
        </w:rPr>
        <w:drawing>
          <wp:inline distT="0" distB="0" distL="0" distR="0" wp14:anchorId="485EABAD" wp14:editId="7AC57947">
            <wp:extent cx="5943600" cy="20288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05761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C207" w14:textId="04CAA49D" w:rsidR="002E4DF0" w:rsidRPr="008F5ED7" w:rsidRDefault="002E4DF0" w:rsidP="008F5ED7">
      <w:pPr>
        <w:pStyle w:val="NormalWeb"/>
        <w:spacing w:before="0" w:beforeAutospacing="0" w:after="0" w:afterAutospacing="0"/>
        <w:rPr>
          <w:rFonts w:asciiTheme="minorHAnsi" w:hAnsiTheme="minorHAnsi"/>
        </w:rPr>
      </w:pPr>
    </w:p>
    <w:p w14:paraId="48AD74E8" w14:textId="77777777" w:rsidR="008F5ED7" w:rsidRDefault="008F5ED7" w:rsidP="008F5ED7">
      <w:pPr>
        <w:pStyle w:val="NoSpacing"/>
        <w:rPr>
          <w:lang w:eastAsia="en-CA"/>
        </w:rPr>
      </w:pPr>
    </w:p>
    <w:p w14:paraId="30BB670D" w14:textId="5DF78D79" w:rsidR="002E4DF0" w:rsidRPr="008F5ED7" w:rsidRDefault="002E4DF0" w:rsidP="008F5ED7">
      <w:pPr>
        <w:pStyle w:val="Heading4"/>
        <w:rPr>
          <w:lang w:eastAsia="en-CA"/>
        </w:rPr>
      </w:pPr>
      <w:r w:rsidRPr="008F5ED7">
        <w:rPr>
          <w:lang w:eastAsia="en-CA"/>
        </w:rPr>
        <w:t xml:space="preserve">To Create a </w:t>
      </w:r>
      <w:r w:rsidR="00E86134">
        <w:rPr>
          <w:lang w:eastAsia="en-CA"/>
        </w:rPr>
        <w:t>Service</w:t>
      </w:r>
    </w:p>
    <w:p w14:paraId="206D35C4" w14:textId="77086839" w:rsidR="002E4DF0" w:rsidRPr="008F5ED7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8F5ED7">
        <w:rPr>
          <w:rFonts w:asciiTheme="minorHAnsi" w:hAnsiTheme="minorHAnsi"/>
          <w:color w:val="000000"/>
          <w:sz w:val="22"/>
          <w:szCs w:val="22"/>
        </w:rPr>
        <w:t xml:space="preserve">Click the </w:t>
      </w:r>
      <w:r w:rsidR="00E86134">
        <w:rPr>
          <w:rFonts w:asciiTheme="minorHAnsi" w:hAnsiTheme="minorHAnsi"/>
          <w:color w:val="000000"/>
          <w:sz w:val="22"/>
          <w:szCs w:val="22"/>
        </w:rPr>
        <w:t>C</w:t>
      </w:r>
      <w:r w:rsidRPr="008F5ED7">
        <w:rPr>
          <w:rFonts w:asciiTheme="minorHAnsi" w:hAnsiTheme="minorHAnsi"/>
          <w:color w:val="000000"/>
          <w:sz w:val="22"/>
          <w:szCs w:val="22"/>
        </w:rPr>
        <w:t>reate button in the top right corner.</w:t>
      </w:r>
    </w:p>
    <w:p w14:paraId="18B46417" w14:textId="45965C27" w:rsidR="002E4DF0" w:rsidRDefault="00374ABB" w:rsidP="002E4DF0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3"/>
          <w:szCs w:val="23"/>
        </w:rPr>
      </w:pPr>
      <w:r>
        <w:rPr>
          <w:rFonts w:asciiTheme="minorHAnsi" w:hAnsiTheme="minorHAnsi"/>
          <w:noProof/>
          <w:color w:val="000000"/>
          <w:sz w:val="23"/>
          <w:szCs w:val="23"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1EC4F5" wp14:editId="0D133A1C">
                <wp:simplePos x="0" y="0"/>
                <wp:positionH relativeFrom="column">
                  <wp:posOffset>4143375</wp:posOffset>
                </wp:positionH>
                <wp:positionV relativeFrom="paragraph">
                  <wp:posOffset>1261745</wp:posOffset>
                </wp:positionV>
                <wp:extent cx="609600" cy="2238375"/>
                <wp:effectExtent l="0" t="38100" r="57150" b="285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2238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326.25pt;margin-top:99.35pt;width:48pt;height:176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3"/>
          <w:szCs w:val="23"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8954D3" wp14:editId="345A310A">
                <wp:simplePos x="0" y="0"/>
                <wp:positionH relativeFrom="column">
                  <wp:posOffset>2009775</wp:posOffset>
                </wp:positionH>
                <wp:positionV relativeFrom="paragraph">
                  <wp:posOffset>1233170</wp:posOffset>
                </wp:positionV>
                <wp:extent cx="1361440" cy="2209800"/>
                <wp:effectExtent l="38100" t="38100" r="29210" b="190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61440" cy="2209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158.25pt;margin-top:97.1pt;width:107.2pt;height:174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3"/>
          <w:szCs w:val="23"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09182C" wp14:editId="4E73870F">
                <wp:simplePos x="0" y="0"/>
                <wp:positionH relativeFrom="column">
                  <wp:posOffset>1933576</wp:posOffset>
                </wp:positionH>
                <wp:positionV relativeFrom="paragraph">
                  <wp:posOffset>1899920</wp:posOffset>
                </wp:positionV>
                <wp:extent cx="1104899" cy="1600200"/>
                <wp:effectExtent l="38100" t="38100" r="19685" b="190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4899" cy="160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152.25pt;margin-top:149.6pt;width:87pt;height:126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" strokecolor="#819909 [3204]" strokeweight=".5pt">
                <v:stroke endarrow="open" joinstyle="miter"/>
              </v:shape>
            </w:pict>
          </mc:Fallback>
        </mc:AlternateContent>
      </w:r>
      <w:r w:rsidR="00E86134">
        <w:rPr>
          <w:rFonts w:asciiTheme="minorHAnsi" w:hAnsiTheme="minorHAnsi"/>
          <w:noProof/>
          <w:color w:val="000000"/>
          <w:sz w:val="23"/>
          <w:szCs w:val="23"/>
          <w:lang w:val="en-US" w:eastAsia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71E07A2" wp14:editId="24029CCE">
                <wp:simplePos x="0" y="0"/>
                <wp:positionH relativeFrom="column">
                  <wp:posOffset>762000</wp:posOffset>
                </wp:positionH>
                <wp:positionV relativeFrom="paragraph">
                  <wp:posOffset>4445</wp:posOffset>
                </wp:positionV>
                <wp:extent cx="4610100" cy="466725"/>
                <wp:effectExtent l="0" t="0" r="76200" b="10477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010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1" o:spid="_x0000_s1026" type="#_x0000_t32" style="position:absolute;margin-left:60pt;margin-top:.35pt;width:363pt;height:36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" strokecolor="#819909 [3204]" strokeweight=".5pt">
                <v:stroke endarrow="open" joinstyle="miter"/>
              </v:shape>
            </w:pict>
          </mc:Fallback>
        </mc:AlternateContent>
      </w:r>
      <w:r w:rsidR="00E86134">
        <w:rPr>
          <w:rFonts w:asciiTheme="minorHAnsi" w:hAnsiTheme="minorHAnsi"/>
          <w:noProof/>
          <w:color w:val="000000"/>
          <w:sz w:val="23"/>
          <w:szCs w:val="23"/>
          <w:lang w:val="en-US" w:eastAsia="en-US"/>
        </w:rPr>
        <w:drawing>
          <wp:inline distT="0" distB="0" distL="0" distR="0" wp14:anchorId="17A10D2F" wp14:editId="05ADF7FC">
            <wp:extent cx="5943600" cy="30683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02B35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8F8F" w14:textId="77777777" w:rsidR="002E4DF0" w:rsidRPr="008F5ED7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08404C8D" w14:textId="1932C936" w:rsidR="002E4DF0" w:rsidRPr="008F5ED7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/>
          <w:sz w:val="22"/>
          <w:szCs w:val="22"/>
        </w:rPr>
        <w:t xml:space="preserve">Enter a </w:t>
      </w:r>
      <w:r w:rsidR="00E86134">
        <w:rPr>
          <w:rFonts w:asciiTheme="minorHAnsi" w:hAnsiTheme="minorHAnsi"/>
          <w:sz w:val="22"/>
          <w:szCs w:val="22"/>
        </w:rPr>
        <w:t>Service</w:t>
      </w:r>
      <w:r w:rsidR="007B0841">
        <w:rPr>
          <w:rFonts w:asciiTheme="minorHAnsi" w:hAnsiTheme="minorHAnsi"/>
          <w:sz w:val="22"/>
          <w:szCs w:val="22"/>
        </w:rPr>
        <w:t xml:space="preserve"> </w:t>
      </w:r>
      <w:r w:rsidRPr="008F5ED7">
        <w:rPr>
          <w:rFonts w:asciiTheme="minorHAnsi" w:hAnsiTheme="minorHAnsi"/>
          <w:sz w:val="22"/>
          <w:szCs w:val="22"/>
        </w:rPr>
        <w:t>Name.</w:t>
      </w:r>
    </w:p>
    <w:p w14:paraId="25C56A68" w14:textId="4A9C098A" w:rsidR="002E4DF0" w:rsidRPr="008F5ED7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/>
          <w:sz w:val="22"/>
          <w:szCs w:val="22"/>
        </w:rPr>
        <w:t>U</w:t>
      </w:r>
      <w:r w:rsidR="008F5ED7">
        <w:rPr>
          <w:rFonts w:asciiTheme="minorHAnsi" w:hAnsiTheme="minorHAnsi"/>
          <w:sz w:val="22"/>
          <w:szCs w:val="22"/>
        </w:rPr>
        <w:t>sing the arrow buttons associate</w:t>
      </w:r>
      <w:r w:rsidRPr="008F5ED7">
        <w:rPr>
          <w:rFonts w:asciiTheme="minorHAnsi" w:hAnsiTheme="minorHAnsi"/>
          <w:sz w:val="22"/>
          <w:szCs w:val="22"/>
        </w:rPr>
        <w:t xml:space="preserve"> the </w:t>
      </w:r>
      <w:proofErr w:type="gramStart"/>
      <w:r w:rsidR="00E86134">
        <w:rPr>
          <w:rFonts w:asciiTheme="minorHAnsi" w:hAnsiTheme="minorHAnsi"/>
          <w:sz w:val="22"/>
          <w:szCs w:val="22"/>
        </w:rPr>
        <w:t xml:space="preserve">service </w:t>
      </w:r>
      <w:r w:rsidRPr="008F5ED7">
        <w:rPr>
          <w:rFonts w:asciiTheme="minorHAnsi" w:hAnsiTheme="minorHAnsi"/>
          <w:sz w:val="22"/>
          <w:szCs w:val="22"/>
        </w:rPr>
        <w:t xml:space="preserve"> to</w:t>
      </w:r>
      <w:proofErr w:type="gramEnd"/>
      <w:r w:rsidRPr="008F5ED7">
        <w:rPr>
          <w:rFonts w:asciiTheme="minorHAnsi" w:hAnsiTheme="minorHAnsi"/>
          <w:sz w:val="22"/>
          <w:szCs w:val="22"/>
        </w:rPr>
        <w:t xml:space="preserve"> a </w:t>
      </w:r>
      <w:r w:rsidR="00374ABB">
        <w:rPr>
          <w:rFonts w:asciiTheme="minorHAnsi" w:hAnsiTheme="minorHAnsi"/>
          <w:sz w:val="22"/>
          <w:szCs w:val="22"/>
        </w:rPr>
        <w:t xml:space="preserve">User, </w:t>
      </w:r>
      <w:r w:rsidRPr="008F5ED7">
        <w:rPr>
          <w:rFonts w:asciiTheme="minorHAnsi" w:hAnsiTheme="minorHAnsi"/>
          <w:sz w:val="22"/>
          <w:szCs w:val="22"/>
        </w:rPr>
        <w:t xml:space="preserve"> </w:t>
      </w:r>
      <w:r w:rsidR="00E86134">
        <w:rPr>
          <w:rFonts w:asciiTheme="minorHAnsi" w:hAnsiTheme="minorHAnsi"/>
          <w:sz w:val="22"/>
          <w:szCs w:val="22"/>
        </w:rPr>
        <w:t>Client,</w:t>
      </w:r>
      <w:r w:rsidR="00374ABB">
        <w:rPr>
          <w:rFonts w:asciiTheme="minorHAnsi" w:hAnsiTheme="minorHAnsi"/>
          <w:sz w:val="22"/>
          <w:szCs w:val="22"/>
        </w:rPr>
        <w:t xml:space="preserve"> and a </w:t>
      </w:r>
      <w:r w:rsidR="00E86134">
        <w:rPr>
          <w:rFonts w:asciiTheme="minorHAnsi" w:hAnsiTheme="minorHAnsi"/>
          <w:sz w:val="22"/>
          <w:szCs w:val="22"/>
        </w:rPr>
        <w:t xml:space="preserve"> </w:t>
      </w:r>
      <w:r w:rsidRPr="008F5ED7">
        <w:rPr>
          <w:rFonts w:asciiTheme="minorHAnsi" w:hAnsiTheme="minorHAnsi"/>
          <w:sz w:val="22"/>
          <w:szCs w:val="22"/>
        </w:rPr>
        <w:t>Project.</w:t>
      </w:r>
    </w:p>
    <w:p w14:paraId="218FDF91" w14:textId="5BD6485C" w:rsidR="002E4DF0" w:rsidRPr="008F5ED7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/>
          <w:sz w:val="22"/>
          <w:szCs w:val="22"/>
        </w:rPr>
        <w:t xml:space="preserve">Enter day the task took place and the amount of time in hours </w:t>
      </w:r>
      <w:r w:rsidR="00305B2F">
        <w:rPr>
          <w:rFonts w:asciiTheme="minorHAnsi" w:hAnsiTheme="minorHAnsi"/>
          <w:sz w:val="22"/>
          <w:szCs w:val="22"/>
        </w:rPr>
        <w:t xml:space="preserve">in </w:t>
      </w:r>
      <w:r w:rsidRPr="008F5ED7">
        <w:rPr>
          <w:rFonts w:asciiTheme="minorHAnsi" w:hAnsiTheme="minorHAnsi"/>
          <w:sz w:val="22"/>
          <w:szCs w:val="22"/>
        </w:rPr>
        <w:t xml:space="preserve">the task took. </w:t>
      </w:r>
    </w:p>
    <w:p w14:paraId="71F6AAD6" w14:textId="46DB9B0E" w:rsidR="002E4DF0" w:rsidRPr="008F5ED7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/>
          <w:sz w:val="22"/>
          <w:szCs w:val="22"/>
        </w:rPr>
        <w:t xml:space="preserve">Click the save button. </w:t>
      </w:r>
    </w:p>
    <w:p w14:paraId="20C39D2C" w14:textId="76D62BCA" w:rsidR="004E3F20" w:rsidRDefault="00CE6972" w:rsidP="004E3F20">
      <w:pPr>
        <w:pStyle w:val="Heading2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Business Case</w:t>
      </w:r>
      <w:r w:rsidR="004E3F20" w:rsidRPr="00595CB0">
        <w:rPr>
          <w:rFonts w:eastAsia="Times New Roman"/>
          <w:lang w:eastAsia="en-CA"/>
        </w:rPr>
        <w:t xml:space="preserve"> Module</w:t>
      </w:r>
    </w:p>
    <w:p w14:paraId="2D069E57" w14:textId="7A48B07D" w:rsidR="00CE6972" w:rsidRDefault="00CE6972" w:rsidP="00CE6972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3"/>
          <w:szCs w:val="23"/>
        </w:rPr>
      </w:pPr>
      <w:r>
        <w:rPr>
          <w:rFonts w:asciiTheme="minorHAnsi" w:hAnsiTheme="minorHAnsi" w:cs="Arial"/>
          <w:color w:val="000000"/>
          <w:sz w:val="23"/>
          <w:szCs w:val="23"/>
        </w:rPr>
        <w:t xml:space="preserve">Business Case module is </w:t>
      </w:r>
      <w:r w:rsidRPr="00FF26F6">
        <w:rPr>
          <w:rFonts w:asciiTheme="minorHAnsi" w:hAnsiTheme="minorHAnsi" w:cs="Arial"/>
          <w:color w:val="000000"/>
          <w:sz w:val="23"/>
          <w:szCs w:val="23"/>
        </w:rPr>
        <w:t xml:space="preserve">used to </w:t>
      </w:r>
      <w:r>
        <w:rPr>
          <w:rFonts w:asciiTheme="minorHAnsi" w:hAnsiTheme="minorHAnsi" w:cs="Arial"/>
          <w:color w:val="000000"/>
          <w:sz w:val="23"/>
          <w:szCs w:val="23"/>
        </w:rPr>
        <w:t>capture the reasoning and justification for a proposed project on the basis of its expected benefit</w:t>
      </w:r>
      <w:r w:rsidR="00842DCF">
        <w:rPr>
          <w:rFonts w:asciiTheme="minorHAnsi" w:hAnsiTheme="minorHAnsi" w:cs="Arial"/>
          <w:color w:val="000000"/>
          <w:sz w:val="23"/>
          <w:szCs w:val="23"/>
        </w:rPr>
        <w:t>s</w:t>
      </w:r>
      <w:r>
        <w:rPr>
          <w:rFonts w:asciiTheme="minorHAnsi" w:hAnsiTheme="minorHAnsi" w:cs="Arial"/>
          <w:color w:val="000000"/>
          <w:sz w:val="23"/>
          <w:szCs w:val="23"/>
        </w:rPr>
        <w:t xml:space="preserve">. </w:t>
      </w:r>
    </w:p>
    <w:p w14:paraId="060A538C" w14:textId="77777777" w:rsidR="00842DCF" w:rsidRDefault="00842DCF" w:rsidP="00CE6972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3"/>
          <w:szCs w:val="23"/>
        </w:rPr>
      </w:pPr>
    </w:p>
    <w:p w14:paraId="51A7AF22" w14:textId="163DA502" w:rsidR="00842DCF" w:rsidRDefault="00842DCF" w:rsidP="00CE6972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3"/>
          <w:szCs w:val="23"/>
        </w:rPr>
      </w:pPr>
      <w:r>
        <w:rPr>
          <w:rFonts w:asciiTheme="minorHAnsi" w:hAnsiTheme="minorHAnsi" w:cs="Arial"/>
          <w:noProof/>
          <w:color w:val="000000"/>
          <w:sz w:val="23"/>
          <w:szCs w:val="23"/>
          <w:lang w:val="en-US" w:eastAsia="en-US"/>
        </w:rPr>
        <w:drawing>
          <wp:inline distT="0" distB="0" distL="0" distR="0" wp14:anchorId="55EFF732" wp14:editId="3E02A1EA">
            <wp:extent cx="5943600" cy="3193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CC15F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C964" w14:textId="77777777" w:rsidR="00CE6972" w:rsidRDefault="00CE6972" w:rsidP="00CE6972">
      <w:pPr>
        <w:rPr>
          <w:lang w:eastAsia="en-CA"/>
        </w:rPr>
      </w:pPr>
    </w:p>
    <w:p w14:paraId="79F768DB" w14:textId="07955294" w:rsidR="00842DCF" w:rsidRPr="008F5ED7" w:rsidRDefault="00842DCF" w:rsidP="00842DCF">
      <w:pPr>
        <w:pStyle w:val="Heading4"/>
        <w:rPr>
          <w:lang w:eastAsia="en-CA"/>
        </w:rPr>
      </w:pPr>
      <w:r w:rsidRPr="008F5ED7">
        <w:rPr>
          <w:lang w:eastAsia="en-CA"/>
        </w:rPr>
        <w:t xml:space="preserve">To Create a </w:t>
      </w:r>
      <w:r>
        <w:rPr>
          <w:lang w:eastAsia="en-CA"/>
        </w:rPr>
        <w:t>Business Case</w:t>
      </w:r>
    </w:p>
    <w:p w14:paraId="237EA141" w14:textId="60A3A879" w:rsidR="00842DCF" w:rsidRDefault="00842DCF" w:rsidP="00842DCF">
      <w:pPr>
        <w:pStyle w:val="NormalWeb"/>
        <w:spacing w:before="0" w:beforeAutospacing="0" w:after="0" w:afterAutospacing="0"/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</w:pPr>
      <w:r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6449F17" wp14:editId="1DFB4F55">
                <wp:simplePos x="0" y="0"/>
                <wp:positionH relativeFrom="column">
                  <wp:posOffset>838200</wp:posOffset>
                </wp:positionH>
                <wp:positionV relativeFrom="paragraph">
                  <wp:posOffset>119380</wp:posOffset>
                </wp:positionV>
                <wp:extent cx="4705350" cy="419100"/>
                <wp:effectExtent l="0" t="0" r="7620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535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66pt;margin-top:9.4pt;width:370.5pt;height:33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" strokecolor="#819909 [3204]" strokeweight=".5pt">
                <v:stroke endarrow="open" joinstyle="miter"/>
              </v:shape>
            </w:pict>
          </mc:Fallback>
        </mc:AlternateContent>
      </w:r>
      <w:r w:rsidRPr="008F5ED7">
        <w:rPr>
          <w:rFonts w:asciiTheme="minorHAnsi" w:hAnsiTheme="minorHAnsi"/>
          <w:color w:val="000000"/>
          <w:sz w:val="22"/>
          <w:szCs w:val="22"/>
        </w:rPr>
        <w:t xml:space="preserve">Click the </w:t>
      </w:r>
      <w:r>
        <w:rPr>
          <w:rFonts w:asciiTheme="minorHAnsi" w:hAnsiTheme="minorHAnsi"/>
          <w:color w:val="000000"/>
          <w:sz w:val="22"/>
          <w:szCs w:val="22"/>
        </w:rPr>
        <w:t>C</w:t>
      </w:r>
      <w:r w:rsidRPr="008F5ED7">
        <w:rPr>
          <w:rFonts w:asciiTheme="minorHAnsi" w:hAnsiTheme="minorHAnsi"/>
          <w:color w:val="000000"/>
          <w:sz w:val="22"/>
          <w:szCs w:val="22"/>
        </w:rPr>
        <w:t>reate button in the top right corner.</w:t>
      </w:r>
      <w:r w:rsidRPr="00842DCF"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w:t xml:space="preserve"> </w:t>
      </w:r>
    </w:p>
    <w:p w14:paraId="125E41F7" w14:textId="5391E93E" w:rsidR="00842DCF" w:rsidRDefault="00A759B0" w:rsidP="00842DCF">
      <w:pPr>
        <w:pStyle w:val="NormalWeb"/>
        <w:spacing w:before="0" w:beforeAutospacing="0" w:after="0" w:afterAutospacing="0"/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</w:pPr>
      <w:r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91A243D" wp14:editId="3DB0E328">
                <wp:simplePos x="0" y="0"/>
                <wp:positionH relativeFrom="column">
                  <wp:posOffset>1551940</wp:posOffset>
                </wp:positionH>
                <wp:positionV relativeFrom="paragraph">
                  <wp:posOffset>814070</wp:posOffset>
                </wp:positionV>
                <wp:extent cx="2334260" cy="933450"/>
                <wp:effectExtent l="0" t="38100" r="66040" b="1905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4260" cy="933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6" o:spid="_x0000_s1026" type="#_x0000_t32" style="position:absolute;margin-left:122.2pt;margin-top:64.1pt;width:183.8pt;height:73.5pt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" strokecolor="#819909 [3204]" strokeweight=".5pt">
                <v:stroke endarrow="open" joinstyle="miter"/>
              </v:shape>
            </w:pict>
          </mc:Fallback>
        </mc:AlternateContent>
      </w:r>
      <w:r w:rsidR="00842DCF"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68D088C" wp14:editId="1B41882C">
                <wp:simplePos x="0" y="0"/>
                <wp:positionH relativeFrom="column">
                  <wp:posOffset>1504950</wp:posOffset>
                </wp:positionH>
                <wp:positionV relativeFrom="paragraph">
                  <wp:posOffset>814070</wp:posOffset>
                </wp:positionV>
                <wp:extent cx="47625" cy="933450"/>
                <wp:effectExtent l="76200" t="38100" r="66675" b="190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933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118.5pt;margin-top:64.1pt;width:3.75pt;height:73.5pt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" strokecolor="#819909 [3204]" strokeweight=".5pt">
                <v:stroke endarrow="open" joinstyle="miter"/>
              </v:shape>
            </w:pict>
          </mc:Fallback>
        </mc:AlternateContent>
      </w:r>
      <w:r w:rsidR="00842DCF"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CDCE938" wp14:editId="6ACCEA78">
                <wp:simplePos x="0" y="0"/>
                <wp:positionH relativeFrom="column">
                  <wp:posOffset>1552575</wp:posOffset>
                </wp:positionH>
                <wp:positionV relativeFrom="paragraph">
                  <wp:posOffset>814070</wp:posOffset>
                </wp:positionV>
                <wp:extent cx="475615" cy="932815"/>
                <wp:effectExtent l="0" t="38100" r="57785" b="1968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615" cy="932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" o:spid="_x0000_s1026" type="#_x0000_t32" style="position:absolute;margin-left:122.25pt;margin-top:64.1pt;width:37.45pt;height:73.4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" strokecolor="#819909 [3204]" strokeweight=".5pt">
                <v:stroke endarrow="open" joinstyle="miter"/>
              </v:shape>
            </w:pict>
          </mc:Fallback>
        </mc:AlternateContent>
      </w:r>
      <w:r w:rsidR="00842DCF"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384D0AA" wp14:editId="1FADCEFC">
                <wp:simplePos x="0" y="0"/>
                <wp:positionH relativeFrom="column">
                  <wp:posOffset>1551940</wp:posOffset>
                </wp:positionH>
                <wp:positionV relativeFrom="paragraph">
                  <wp:posOffset>814070</wp:posOffset>
                </wp:positionV>
                <wp:extent cx="1049020" cy="932815"/>
                <wp:effectExtent l="0" t="38100" r="55880" b="1968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9020" cy="932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" o:spid="_x0000_s1026" type="#_x0000_t32" style="position:absolute;margin-left:122.2pt;margin-top:64.1pt;width:82.6pt;height:73.45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" strokecolor="#819909 [3204]" strokeweight=".5pt">
                <v:stroke endarrow="open" joinstyle="miter"/>
              </v:shape>
            </w:pict>
          </mc:Fallback>
        </mc:AlternateContent>
      </w:r>
      <w:r w:rsidR="00842DCF"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08B9F54" wp14:editId="04D57A28">
                <wp:simplePos x="0" y="0"/>
                <wp:positionH relativeFrom="column">
                  <wp:posOffset>1552575</wp:posOffset>
                </wp:positionH>
                <wp:positionV relativeFrom="paragraph">
                  <wp:posOffset>814070</wp:posOffset>
                </wp:positionV>
                <wp:extent cx="1733550" cy="933450"/>
                <wp:effectExtent l="0" t="38100" r="57150" b="190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3550" cy="933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" o:spid="_x0000_s1026" type="#_x0000_t32" style="position:absolute;margin-left:122.25pt;margin-top:64.1pt;width:136.5pt;height:73.5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" strokecolor="#819909 [3204]" strokeweight=".5pt">
                <v:stroke endarrow="open" joinstyle="miter"/>
              </v:shape>
            </w:pict>
          </mc:Fallback>
        </mc:AlternateContent>
      </w:r>
      <w:r w:rsidR="00842DCF"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AAC9809" wp14:editId="7D0FA684">
                <wp:simplePos x="0" y="0"/>
                <wp:positionH relativeFrom="column">
                  <wp:posOffset>1552575</wp:posOffset>
                </wp:positionH>
                <wp:positionV relativeFrom="paragraph">
                  <wp:posOffset>814070</wp:posOffset>
                </wp:positionV>
                <wp:extent cx="3019425" cy="932815"/>
                <wp:effectExtent l="0" t="57150" r="0" b="1968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9425" cy="932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6" o:spid="_x0000_s1026" type="#_x0000_t32" style="position:absolute;margin-left:122.25pt;margin-top:64.1pt;width:237.75pt;height:73.45pt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" strokecolor="#819909 [3204]" strokeweight=".5pt">
                <v:stroke endarrow="open" joinstyle="miter"/>
              </v:shape>
            </w:pict>
          </mc:Fallback>
        </mc:AlternateContent>
      </w:r>
      <w:r w:rsidR="00842DCF"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83A39FD" wp14:editId="4917323A">
                <wp:simplePos x="0" y="0"/>
                <wp:positionH relativeFrom="column">
                  <wp:posOffset>838200</wp:posOffset>
                </wp:positionH>
                <wp:positionV relativeFrom="paragraph">
                  <wp:posOffset>814070</wp:posOffset>
                </wp:positionV>
                <wp:extent cx="713740" cy="932815"/>
                <wp:effectExtent l="38100" t="38100" r="29210" b="1968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3740" cy="932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" o:spid="_x0000_s1026" type="#_x0000_t32" style="position:absolute;margin-left:66pt;margin-top:64.1pt;width:56.2pt;height:73.45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" strokecolor="#819909 [3204]" strokeweight=".5pt">
                <v:stroke endarrow="open" joinstyle="miter"/>
              </v:shape>
            </w:pict>
          </mc:Fallback>
        </mc:AlternateContent>
      </w:r>
      <w:r w:rsidR="00842DCF"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w:drawing>
          <wp:inline distT="0" distB="0" distL="0" distR="0" wp14:anchorId="69D5956A" wp14:editId="095593B3">
            <wp:extent cx="5943600" cy="17443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C1D1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0C2F" w14:textId="1E61B375" w:rsidR="00842DCF" w:rsidRDefault="00842DCF" w:rsidP="00CE6972">
      <w:pPr>
        <w:rPr>
          <w:lang w:eastAsia="en-CA"/>
        </w:rPr>
      </w:pPr>
      <w:r>
        <w:rPr>
          <w:lang w:eastAsia="en-CA"/>
        </w:rPr>
        <w:t xml:space="preserve">Filling </w:t>
      </w:r>
      <w:r w:rsidR="00A759B0">
        <w:rPr>
          <w:lang w:eastAsia="en-CA"/>
        </w:rPr>
        <w:t xml:space="preserve">in </w:t>
      </w:r>
      <w:r>
        <w:rPr>
          <w:lang w:eastAsia="en-CA"/>
        </w:rPr>
        <w:t xml:space="preserve">the fields.  Click on tabs and fill in additional information justifying a project. </w:t>
      </w:r>
      <w:r w:rsidR="00A759B0">
        <w:rPr>
          <w:lang w:eastAsia="en-CA"/>
        </w:rPr>
        <w:t xml:space="preserve"> Click that save button.</w:t>
      </w:r>
    </w:p>
    <w:p w14:paraId="7390F943" w14:textId="46A2DC58" w:rsidR="00A759B0" w:rsidRDefault="00A759B0" w:rsidP="00CE6972">
      <w:pPr>
        <w:rPr>
          <w:lang w:eastAsia="en-CA"/>
        </w:rPr>
      </w:pPr>
      <w:r>
        <w:rPr>
          <w:lang w:eastAsia="en-CA"/>
        </w:rPr>
        <w:t>After saving</w:t>
      </w:r>
      <w:r w:rsidR="00305B2F">
        <w:rPr>
          <w:lang w:eastAsia="en-CA"/>
        </w:rPr>
        <w:t>,</w:t>
      </w:r>
      <w:r>
        <w:rPr>
          <w:lang w:eastAsia="en-CA"/>
        </w:rPr>
        <w:t xml:space="preserve"> associate the business case with a </w:t>
      </w:r>
      <w:proofErr w:type="gramStart"/>
      <w:r>
        <w:rPr>
          <w:lang w:eastAsia="en-CA"/>
        </w:rPr>
        <w:t>project  and</w:t>
      </w:r>
      <w:proofErr w:type="gramEnd"/>
      <w:r>
        <w:rPr>
          <w:lang w:eastAsia="en-CA"/>
        </w:rPr>
        <w:t xml:space="preserve"> an approval. </w:t>
      </w:r>
    </w:p>
    <w:p w14:paraId="238AC985" w14:textId="7D9548C7" w:rsidR="00A759B0" w:rsidRDefault="00A759B0" w:rsidP="00CE6972">
      <w:pPr>
        <w:rPr>
          <w:lang w:eastAsia="en-CA"/>
        </w:rPr>
      </w:pPr>
      <w:r>
        <w:rPr>
          <w:noProof/>
          <w:lang w:val="en-US"/>
        </w:rPr>
        <w:drawing>
          <wp:inline distT="0" distB="0" distL="0" distR="0" wp14:anchorId="631607D5" wp14:editId="15518611">
            <wp:extent cx="5943600" cy="315722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C351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8BF2" w14:textId="77777777" w:rsidR="00B12524" w:rsidRDefault="00B12524" w:rsidP="00A759B0">
      <w:pPr>
        <w:pStyle w:val="Heading2"/>
        <w:rPr>
          <w:rFonts w:eastAsia="Times New Roman"/>
          <w:lang w:eastAsia="en-CA"/>
        </w:rPr>
      </w:pPr>
    </w:p>
    <w:p w14:paraId="1FCAA9FD" w14:textId="77777777" w:rsidR="00B12524" w:rsidRDefault="00B12524">
      <w:pPr>
        <w:spacing w:after="160" w:line="259" w:lineRule="auto"/>
        <w:rPr>
          <w:rFonts w:ascii="Calibri" w:eastAsia="Times New Roman" w:hAnsi="Calibri" w:cstheme="majorBidi"/>
          <w:b/>
          <w:bCs/>
          <w:smallCaps/>
          <w:color w:val="819909" w:themeColor="text2"/>
          <w:sz w:val="28"/>
          <w:szCs w:val="26"/>
          <w:lang w:eastAsia="en-CA"/>
        </w:rPr>
      </w:pPr>
      <w:r>
        <w:rPr>
          <w:rFonts w:eastAsia="Times New Roman"/>
          <w:lang w:eastAsia="en-CA"/>
        </w:rPr>
        <w:br w:type="page"/>
      </w:r>
    </w:p>
    <w:p w14:paraId="2E70D5E1" w14:textId="714AC0E0" w:rsidR="00A759B0" w:rsidRPr="00595CB0" w:rsidRDefault="00A759B0" w:rsidP="00A759B0">
      <w:pPr>
        <w:pStyle w:val="Heading2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 xml:space="preserve">Approvals </w:t>
      </w:r>
      <w:r w:rsidRPr="00595CB0">
        <w:rPr>
          <w:rFonts w:eastAsia="Times New Roman"/>
          <w:lang w:eastAsia="en-CA"/>
        </w:rPr>
        <w:t>Module</w:t>
      </w:r>
    </w:p>
    <w:p w14:paraId="5B94E3E3" w14:textId="24ED06F1" w:rsidR="00842DCF" w:rsidRDefault="00A759B0" w:rsidP="00CE6972">
      <w:pPr>
        <w:rPr>
          <w:lang w:eastAsia="en-CA"/>
        </w:rPr>
      </w:pPr>
      <w:r>
        <w:rPr>
          <w:lang w:eastAsia="en-CA"/>
        </w:rPr>
        <w:t xml:space="preserve">The approvals </w:t>
      </w:r>
      <w:r w:rsidR="00E658A1">
        <w:rPr>
          <w:lang w:eastAsia="en-CA"/>
        </w:rPr>
        <w:t xml:space="preserve">module </w:t>
      </w:r>
      <w:r>
        <w:rPr>
          <w:lang w:eastAsia="en-CA"/>
        </w:rPr>
        <w:t xml:space="preserve">records </w:t>
      </w:r>
      <w:proofErr w:type="gramStart"/>
      <w:r>
        <w:rPr>
          <w:lang w:eastAsia="en-CA"/>
        </w:rPr>
        <w:t>who</w:t>
      </w:r>
      <w:proofErr w:type="gramEnd"/>
      <w:r>
        <w:rPr>
          <w:lang w:eastAsia="en-CA"/>
        </w:rPr>
        <w:t xml:space="preserve"> has approved the business case</w:t>
      </w:r>
      <w:r w:rsidR="00E658A1">
        <w:rPr>
          <w:lang w:eastAsia="en-CA"/>
        </w:rPr>
        <w:t>.  A new approval record needs to</w:t>
      </w:r>
      <w:r w:rsidR="00B12524">
        <w:rPr>
          <w:lang w:eastAsia="en-CA"/>
        </w:rPr>
        <w:t xml:space="preserve"> be created for each approving user. </w:t>
      </w:r>
    </w:p>
    <w:p w14:paraId="31084287" w14:textId="33683DE9" w:rsidR="00B12524" w:rsidRPr="00CE6972" w:rsidRDefault="00B12524" w:rsidP="00CE6972">
      <w:pPr>
        <w:rPr>
          <w:lang w:eastAsia="en-CA"/>
        </w:rPr>
      </w:pPr>
      <w:r>
        <w:rPr>
          <w:noProof/>
          <w:lang w:val="en-US"/>
        </w:rPr>
        <w:drawing>
          <wp:inline distT="0" distB="0" distL="0" distR="0" wp14:anchorId="411BE085" wp14:editId="29050026">
            <wp:extent cx="5943600" cy="179197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C1DF9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7463" w14:textId="7898E909" w:rsidR="00B12524" w:rsidRPr="00F2031F" w:rsidRDefault="00B12524" w:rsidP="00B12524">
      <w:pPr>
        <w:pStyle w:val="Heading4"/>
        <w:rPr>
          <w:lang w:eastAsia="en-CA"/>
        </w:rPr>
      </w:pPr>
      <w:r>
        <w:rPr>
          <w:lang w:eastAsia="en-CA"/>
        </w:rPr>
        <w:t xml:space="preserve">To Create an Approval </w:t>
      </w:r>
    </w:p>
    <w:p w14:paraId="48FCAE9D" w14:textId="12EAA839" w:rsidR="004E3F20" w:rsidRDefault="00B12524" w:rsidP="00B12524">
      <w:pPr>
        <w:pStyle w:val="NormalWeb"/>
        <w:spacing w:before="0" w:beforeAutospacing="0" w:after="0" w:afterAutospacing="0"/>
      </w:pPr>
      <w:r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F445937" wp14:editId="5A40D6CC">
                <wp:simplePos x="0" y="0"/>
                <wp:positionH relativeFrom="column">
                  <wp:posOffset>4257675</wp:posOffset>
                </wp:positionH>
                <wp:positionV relativeFrom="paragraph">
                  <wp:posOffset>1905635</wp:posOffset>
                </wp:positionV>
                <wp:extent cx="447675" cy="933450"/>
                <wp:effectExtent l="0" t="38100" r="66675" b="190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933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0" o:spid="_x0000_s1026" type="#_x0000_t32" style="position:absolute;margin-left:335.25pt;margin-top:150.05pt;width:35.25pt;height:73.5pt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38A2B61" wp14:editId="0C43E07B">
                <wp:simplePos x="0" y="0"/>
                <wp:positionH relativeFrom="column">
                  <wp:posOffset>1866900</wp:posOffset>
                </wp:positionH>
                <wp:positionV relativeFrom="paragraph">
                  <wp:posOffset>2134235</wp:posOffset>
                </wp:positionV>
                <wp:extent cx="228600" cy="704850"/>
                <wp:effectExtent l="0" t="38100" r="57150" b="1905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704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9" o:spid="_x0000_s1026" type="#_x0000_t32" style="position:absolute;margin-left:147pt;margin-top:168.05pt;width:18pt;height:55.5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D00C4D6" wp14:editId="30BCFE31">
                <wp:simplePos x="0" y="0"/>
                <wp:positionH relativeFrom="column">
                  <wp:posOffset>771525</wp:posOffset>
                </wp:positionH>
                <wp:positionV relativeFrom="paragraph">
                  <wp:posOffset>1067435</wp:posOffset>
                </wp:positionV>
                <wp:extent cx="504825" cy="1771651"/>
                <wp:effectExtent l="0" t="38100" r="66675" b="1905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17716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8" o:spid="_x0000_s1026" type="#_x0000_t32" style="position:absolute;margin-left:60.75pt;margin-top:84.05pt;width:39.75pt;height:139.5pt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" strokecolor="#819909 [3204]" strokeweight=".5pt">
                <v:stroke endarrow="open" joinstyle="miter"/>
              </v:shape>
            </w:pict>
          </mc:Fallback>
        </mc:AlternateContent>
      </w:r>
      <w:r w:rsidRPr="008F5ED7">
        <w:rPr>
          <w:rFonts w:asciiTheme="minorHAnsi" w:hAnsiTheme="minorHAnsi"/>
          <w:color w:val="000000"/>
          <w:sz w:val="22"/>
          <w:szCs w:val="22"/>
        </w:rPr>
        <w:t xml:space="preserve">Click the </w:t>
      </w:r>
      <w:r>
        <w:rPr>
          <w:rFonts w:asciiTheme="minorHAnsi" w:hAnsiTheme="minorHAnsi"/>
          <w:color w:val="000000"/>
          <w:sz w:val="22"/>
          <w:szCs w:val="22"/>
        </w:rPr>
        <w:t>C</w:t>
      </w:r>
      <w:r w:rsidRPr="008F5ED7">
        <w:rPr>
          <w:rFonts w:asciiTheme="minorHAnsi" w:hAnsiTheme="minorHAnsi"/>
          <w:color w:val="000000"/>
          <w:sz w:val="22"/>
          <w:szCs w:val="22"/>
        </w:rPr>
        <w:t>reate button in the top right corner.</w:t>
      </w:r>
      <w:r w:rsidRPr="00B12524"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w:t xml:space="preserve"> </w:t>
      </w:r>
      <w:r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31A3A69" wp14:editId="6ACEB566">
                <wp:simplePos x="0" y="0"/>
                <wp:positionH relativeFrom="column">
                  <wp:posOffset>771525</wp:posOffset>
                </wp:positionH>
                <wp:positionV relativeFrom="paragraph">
                  <wp:posOffset>127635</wp:posOffset>
                </wp:positionV>
                <wp:extent cx="4705350" cy="419100"/>
                <wp:effectExtent l="0" t="0" r="76200" b="9525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535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7" o:spid="_x0000_s1026" type="#_x0000_t32" style="position:absolute;margin-left:60.75pt;margin-top:10.05pt;width:370.5pt;height:33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" strokecolor="#819909 [3204]" strokeweight=".5pt">
                <v:stroke endarrow="open" joinstyle="miter"/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20FF1CC6" wp14:editId="691AD4DD">
            <wp:extent cx="5943600" cy="230695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C941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DF1E" w14:textId="77777777" w:rsidR="00B12524" w:rsidRDefault="00B12524" w:rsidP="00B12524"/>
    <w:p w14:paraId="486D8790" w14:textId="0F942735" w:rsidR="00B12524" w:rsidRDefault="00B12524" w:rsidP="00B12524">
      <w:pPr>
        <w:rPr>
          <w:rFonts w:eastAsia="Times New Roman"/>
          <w:lang w:eastAsia="en-CA"/>
        </w:rPr>
      </w:pPr>
      <w:r>
        <w:t>Fill in your name. Use the up arrow to select a business case. Use the up arrow to select the next user to approve the business case.  When the approval is saved an email notification is sent to the assigned user</w:t>
      </w:r>
      <w:r w:rsidRPr="008F5ED7">
        <w:t>.</w:t>
      </w:r>
      <w:r>
        <w:t xml:space="preserve"> Click the Save button.</w:t>
      </w:r>
    </w:p>
    <w:p w14:paraId="2CF68092" w14:textId="77777777" w:rsidR="00B12524" w:rsidRDefault="00B12524" w:rsidP="00595CB0">
      <w:pPr>
        <w:pStyle w:val="Heading2"/>
        <w:rPr>
          <w:rFonts w:eastAsia="Times New Roman"/>
          <w:lang w:eastAsia="en-CA"/>
        </w:rPr>
      </w:pPr>
    </w:p>
    <w:p w14:paraId="0BE50D63" w14:textId="77777777" w:rsidR="002E4DF0" w:rsidRPr="00595CB0" w:rsidRDefault="002E4DF0" w:rsidP="00595CB0">
      <w:pPr>
        <w:pStyle w:val="Heading2"/>
        <w:rPr>
          <w:rFonts w:eastAsia="Times New Roman"/>
          <w:lang w:eastAsia="en-CA"/>
        </w:rPr>
      </w:pPr>
      <w:r w:rsidRPr="00595CB0">
        <w:rPr>
          <w:rFonts w:eastAsia="Times New Roman"/>
          <w:lang w:eastAsia="en-CA"/>
        </w:rPr>
        <w:t>Reports Module</w:t>
      </w:r>
    </w:p>
    <w:p w14:paraId="6D3F4F2D" w14:textId="13826A85" w:rsidR="002E4DF0" w:rsidRPr="008F5ED7" w:rsidRDefault="002E4DF0" w:rsidP="002E4DF0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 w:cs="Arial"/>
          <w:color w:val="000000"/>
          <w:sz w:val="22"/>
          <w:szCs w:val="22"/>
        </w:rPr>
        <w:t>Re</w:t>
      </w:r>
      <w:r w:rsidR="008F5ED7">
        <w:rPr>
          <w:rFonts w:asciiTheme="minorHAnsi" w:hAnsiTheme="minorHAnsi" w:cs="Arial"/>
          <w:color w:val="000000"/>
          <w:sz w:val="22"/>
          <w:szCs w:val="22"/>
        </w:rPr>
        <w:t xml:space="preserve">ports </w:t>
      </w:r>
      <w:r w:rsidRPr="008F5ED7">
        <w:rPr>
          <w:rFonts w:asciiTheme="minorHAnsi" w:hAnsiTheme="minorHAnsi" w:cs="Arial"/>
          <w:color w:val="000000"/>
          <w:sz w:val="22"/>
          <w:szCs w:val="22"/>
        </w:rPr>
        <w:t xml:space="preserve">Module is used to create </w:t>
      </w:r>
      <w:proofErr w:type="spellStart"/>
      <w:r w:rsidRPr="008F5ED7">
        <w:rPr>
          <w:rFonts w:asciiTheme="minorHAnsi" w:hAnsiTheme="minorHAnsi" w:cs="Arial"/>
          <w:color w:val="000000"/>
          <w:sz w:val="22"/>
          <w:szCs w:val="22"/>
        </w:rPr>
        <w:t>adhoc</w:t>
      </w:r>
      <w:proofErr w:type="spellEnd"/>
      <w:r w:rsidRPr="008F5ED7">
        <w:rPr>
          <w:rFonts w:asciiTheme="minorHAnsi" w:hAnsiTheme="minorHAnsi" w:cs="Arial"/>
          <w:color w:val="000000"/>
          <w:sz w:val="22"/>
          <w:szCs w:val="22"/>
        </w:rPr>
        <w:t xml:space="preserve"> reports.</w:t>
      </w:r>
    </w:p>
    <w:p w14:paraId="30CD64BD" w14:textId="7EA12842" w:rsidR="002E4DF0" w:rsidRPr="008F5ED7" w:rsidRDefault="008F5ED7" w:rsidP="002E4DF0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>Users can create</w:t>
      </w:r>
      <w:r w:rsidR="002E4DF0" w:rsidRPr="008F5ED7">
        <w:rPr>
          <w:rFonts w:asciiTheme="minorHAnsi" w:hAnsiTheme="minorHAnsi" w:cs="Arial"/>
          <w:color w:val="000000"/>
          <w:sz w:val="22"/>
          <w:szCs w:val="22"/>
        </w:rPr>
        <w:t xml:space="preserve"> their own set of reports.</w:t>
      </w:r>
    </w:p>
    <w:p w14:paraId="529E7602" w14:textId="26FD8A85" w:rsidR="002E4DF0" w:rsidRPr="008F5ED7" w:rsidRDefault="008F5ED7" w:rsidP="002E4DF0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cs="Arial"/>
          <w:color w:val="000000"/>
          <w:sz w:val="22"/>
          <w:szCs w:val="22"/>
        </w:rPr>
        <w:t xml:space="preserve">Users can choose from </w:t>
      </w:r>
      <w:r w:rsidR="002E4DF0" w:rsidRPr="008F5ED7">
        <w:rPr>
          <w:rFonts w:asciiTheme="minorHAnsi" w:hAnsiTheme="minorHAnsi" w:cs="Arial"/>
          <w:color w:val="000000"/>
          <w:sz w:val="22"/>
          <w:szCs w:val="22"/>
        </w:rPr>
        <w:t>a predefined set of reports.</w:t>
      </w:r>
    </w:p>
    <w:p w14:paraId="24221248" w14:textId="77777777" w:rsidR="002E4DF0" w:rsidRPr="008F5ED7" w:rsidRDefault="002E4DF0" w:rsidP="002E4DF0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 w:cs="Arial"/>
          <w:color w:val="000000"/>
          <w:sz w:val="22"/>
          <w:szCs w:val="22"/>
        </w:rPr>
        <w:t xml:space="preserve">Reports can be created on modules and associated modules. </w:t>
      </w:r>
    </w:p>
    <w:p w14:paraId="4A2408AE" w14:textId="77777777" w:rsidR="002E4DF0" w:rsidRPr="008F5ED7" w:rsidRDefault="002E4DF0" w:rsidP="002E4DF0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 w:cs="Arial"/>
          <w:color w:val="000000"/>
          <w:sz w:val="22"/>
          <w:szCs w:val="22"/>
        </w:rPr>
        <w:t xml:space="preserve">Modules can be joined on related fields. </w:t>
      </w:r>
    </w:p>
    <w:p w14:paraId="636DE1B6" w14:textId="6EBD3548" w:rsidR="002E4DF0" w:rsidRPr="008F5ED7" w:rsidRDefault="002E4DF0" w:rsidP="002E4DF0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 w:cs="Arial"/>
          <w:color w:val="000000"/>
          <w:sz w:val="22"/>
          <w:szCs w:val="22"/>
        </w:rPr>
        <w:t>Reporting ca</w:t>
      </w:r>
      <w:r w:rsidR="008F5ED7">
        <w:rPr>
          <w:rFonts w:asciiTheme="minorHAnsi" w:hAnsiTheme="minorHAnsi" w:cs="Arial"/>
          <w:color w:val="000000"/>
          <w:sz w:val="22"/>
          <w:szCs w:val="22"/>
        </w:rPr>
        <w:t xml:space="preserve">n be by hour, user, project, </w:t>
      </w:r>
      <w:r w:rsidRPr="008F5ED7">
        <w:rPr>
          <w:rFonts w:asciiTheme="minorHAnsi" w:hAnsiTheme="minorHAnsi" w:cs="Arial"/>
          <w:color w:val="000000"/>
          <w:sz w:val="22"/>
          <w:szCs w:val="22"/>
        </w:rPr>
        <w:t>task client type and/or department.</w:t>
      </w:r>
    </w:p>
    <w:p w14:paraId="0978EF8B" w14:textId="77777777" w:rsidR="002E4DF0" w:rsidRPr="008F5ED7" w:rsidRDefault="002E4DF0" w:rsidP="002E4DF0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 w:cs="Arial"/>
          <w:color w:val="000000"/>
          <w:sz w:val="22"/>
          <w:szCs w:val="22"/>
        </w:rPr>
        <w:t>Fields items can be grouped (</w:t>
      </w:r>
      <w:proofErr w:type="gramStart"/>
      <w:r w:rsidRPr="008F5ED7">
        <w:rPr>
          <w:rFonts w:asciiTheme="minorHAnsi" w:hAnsiTheme="minorHAnsi" w:cs="Arial"/>
          <w:color w:val="000000"/>
          <w:sz w:val="22"/>
          <w:szCs w:val="22"/>
        </w:rPr>
        <w:t>rolled  up</w:t>
      </w:r>
      <w:proofErr w:type="gramEnd"/>
      <w:r w:rsidRPr="008F5ED7">
        <w:rPr>
          <w:rFonts w:asciiTheme="minorHAnsi" w:hAnsiTheme="minorHAnsi" w:cs="Arial"/>
          <w:color w:val="000000"/>
          <w:sz w:val="22"/>
          <w:szCs w:val="22"/>
        </w:rPr>
        <w:t>) and counted or summed on grouped fields.  </w:t>
      </w:r>
    </w:p>
    <w:p w14:paraId="484D9781" w14:textId="77777777" w:rsidR="00B57394" w:rsidRDefault="00B57394" w:rsidP="00F2031F">
      <w:pPr>
        <w:pStyle w:val="NormalWeb"/>
        <w:spacing w:before="0" w:beforeAutospacing="0" w:after="0" w:afterAutospacing="0"/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</w:pPr>
    </w:p>
    <w:p w14:paraId="63BA08BA" w14:textId="23C8AEA0" w:rsidR="00B57394" w:rsidRDefault="00B57394" w:rsidP="00F2031F">
      <w:pPr>
        <w:pStyle w:val="NormalWeb"/>
        <w:spacing w:before="0" w:beforeAutospacing="0" w:after="0" w:afterAutospacing="0"/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</w:pPr>
      <w:r>
        <w:rPr>
          <w:rFonts w:asciiTheme="minorHAnsi" w:hAnsiTheme="minorHAnsi" w:cs="Arial"/>
          <w:noProof/>
          <w:color w:val="000000"/>
          <w:sz w:val="36"/>
          <w:szCs w:val="36"/>
          <w:lang w:val="en-US" w:eastAsia="en-US"/>
        </w:rPr>
        <w:lastRenderedPageBreak/>
        <w:drawing>
          <wp:inline distT="0" distB="0" distL="0" distR="0" wp14:anchorId="64DFF97A" wp14:editId="6EDDBADC">
            <wp:extent cx="5943600" cy="181483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CC04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C92C" w14:textId="79ECFFC3" w:rsidR="002E4DF0" w:rsidRPr="00F2031F" w:rsidRDefault="002E4DF0" w:rsidP="00F2031F">
      <w:pPr>
        <w:pStyle w:val="Heading4"/>
        <w:rPr>
          <w:lang w:eastAsia="en-CA"/>
        </w:rPr>
      </w:pPr>
      <w:r w:rsidRPr="008F5ED7">
        <w:rPr>
          <w:lang w:eastAsia="en-CA"/>
        </w:rPr>
        <w:t>To Create a Report</w:t>
      </w:r>
    </w:p>
    <w:p w14:paraId="59648A61" w14:textId="77777777" w:rsidR="002E4DF0" w:rsidRPr="008F5ED7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2"/>
          <w:szCs w:val="22"/>
        </w:rPr>
      </w:pPr>
      <w:r w:rsidRPr="008F5ED7">
        <w:rPr>
          <w:rFonts w:asciiTheme="minorHAnsi" w:hAnsiTheme="minorHAnsi"/>
          <w:color w:val="000000"/>
          <w:sz w:val="22"/>
          <w:szCs w:val="22"/>
        </w:rPr>
        <w:t>Click the create button in the top right corner.</w:t>
      </w:r>
    </w:p>
    <w:p w14:paraId="011D8C93" w14:textId="09EDC3FF" w:rsidR="002E4DF0" w:rsidRDefault="00B57394" w:rsidP="002E4DF0">
      <w:pPr>
        <w:pStyle w:val="NormalWeb"/>
        <w:spacing w:before="0" w:beforeAutospacing="0" w:after="0" w:afterAutospacing="0"/>
        <w:rPr>
          <w:rFonts w:asciiTheme="minorHAnsi" w:hAnsiTheme="minorHAnsi"/>
          <w:color w:val="000000"/>
          <w:sz w:val="23"/>
          <w:szCs w:val="23"/>
        </w:rPr>
      </w:pPr>
      <w:r>
        <w:rPr>
          <w:rFonts w:asciiTheme="minorHAnsi" w:hAnsiTheme="minorHAnsi"/>
          <w:noProof/>
          <w:color w:val="000000"/>
          <w:sz w:val="23"/>
          <w:szCs w:val="23"/>
          <w:lang w:val="en-US" w:eastAsia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873966B" wp14:editId="5D864A31">
                <wp:simplePos x="0" y="0"/>
                <wp:positionH relativeFrom="column">
                  <wp:posOffset>1790700</wp:posOffset>
                </wp:positionH>
                <wp:positionV relativeFrom="paragraph">
                  <wp:posOffset>2015490</wp:posOffset>
                </wp:positionV>
                <wp:extent cx="3552825" cy="2475230"/>
                <wp:effectExtent l="0" t="38100" r="47625" b="2032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2825" cy="24752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6" o:spid="_x0000_s1026" type="#_x0000_t32" style="position:absolute;margin-left:141pt;margin-top:158.7pt;width:279.75pt;height:194.9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3"/>
          <w:szCs w:val="23"/>
          <w:lang w:val="en-US" w:eastAsia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148F9E0" wp14:editId="0184C47D">
                <wp:simplePos x="0" y="0"/>
                <wp:positionH relativeFrom="column">
                  <wp:posOffset>1304925</wp:posOffset>
                </wp:positionH>
                <wp:positionV relativeFrom="paragraph">
                  <wp:posOffset>2225040</wp:posOffset>
                </wp:positionV>
                <wp:extent cx="3124200" cy="2265680"/>
                <wp:effectExtent l="0" t="38100" r="57150" b="2032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0" cy="2265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7" o:spid="_x0000_s1026" type="#_x0000_t32" style="position:absolute;margin-left:102.75pt;margin-top:175.2pt;width:246pt;height:178.4pt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3"/>
          <w:szCs w:val="23"/>
          <w:lang w:val="en-US" w:eastAsia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B6E6747" wp14:editId="11FA148C">
                <wp:simplePos x="0" y="0"/>
                <wp:positionH relativeFrom="column">
                  <wp:posOffset>0</wp:posOffset>
                </wp:positionH>
                <wp:positionV relativeFrom="paragraph">
                  <wp:posOffset>2529840</wp:posOffset>
                </wp:positionV>
                <wp:extent cx="1152525" cy="1809115"/>
                <wp:effectExtent l="0" t="38100" r="47625" b="1968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1809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5" o:spid="_x0000_s1026" type="#_x0000_t32" style="position:absolute;margin-left:0;margin-top:199.2pt;width:90.75pt;height:142.45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3"/>
          <w:szCs w:val="23"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5110F4" wp14:editId="7B525C69">
                <wp:simplePos x="0" y="0"/>
                <wp:positionH relativeFrom="column">
                  <wp:posOffset>0</wp:posOffset>
                </wp:positionH>
                <wp:positionV relativeFrom="paragraph">
                  <wp:posOffset>939165</wp:posOffset>
                </wp:positionV>
                <wp:extent cx="1524000" cy="3248026"/>
                <wp:effectExtent l="0" t="38100" r="57150" b="285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0" cy="324802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0;margin-top:73.95pt;width:120pt;height:255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3"/>
          <w:szCs w:val="23"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422086" wp14:editId="17F05D00">
                <wp:simplePos x="0" y="0"/>
                <wp:positionH relativeFrom="column">
                  <wp:posOffset>0</wp:posOffset>
                </wp:positionH>
                <wp:positionV relativeFrom="paragraph">
                  <wp:posOffset>710565</wp:posOffset>
                </wp:positionV>
                <wp:extent cx="1152525" cy="3237230"/>
                <wp:effectExtent l="0" t="38100" r="66675" b="2032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32372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0;margin-top:55.95pt;width:90.75pt;height:254.9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" strokecolor="#819909 [3204]" strokeweight=".5pt">
                <v:stroke endarrow="open" joinstyle="miter"/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3"/>
          <w:szCs w:val="23"/>
          <w:lang w:val="en-US" w:eastAsia="en-US"/>
        </w:rPr>
        <w:drawing>
          <wp:inline distT="0" distB="0" distL="0" distR="0" wp14:anchorId="1B36BB0E" wp14:editId="60D8F8D8">
            <wp:extent cx="5943600" cy="371602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CAB52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9501" w14:textId="77777777" w:rsidR="002E4DF0" w:rsidRPr="008F5ED7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42AF2AA5" w14:textId="77777777" w:rsidR="002E4DF0" w:rsidRPr="008F5ED7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/>
          <w:sz w:val="22"/>
          <w:szCs w:val="22"/>
        </w:rPr>
        <w:t xml:space="preserve">Enter a </w:t>
      </w:r>
      <w:proofErr w:type="gramStart"/>
      <w:r w:rsidRPr="008F5ED7">
        <w:rPr>
          <w:rFonts w:asciiTheme="minorHAnsi" w:hAnsiTheme="minorHAnsi"/>
          <w:sz w:val="22"/>
          <w:szCs w:val="22"/>
        </w:rPr>
        <w:t>Report  Name</w:t>
      </w:r>
      <w:proofErr w:type="gramEnd"/>
      <w:r w:rsidRPr="008F5ED7">
        <w:rPr>
          <w:rFonts w:asciiTheme="minorHAnsi" w:hAnsiTheme="minorHAnsi"/>
          <w:sz w:val="22"/>
          <w:szCs w:val="22"/>
        </w:rPr>
        <w:t>.</w:t>
      </w:r>
    </w:p>
    <w:p w14:paraId="5503D4BB" w14:textId="77777777" w:rsidR="002E4DF0" w:rsidRPr="008F5ED7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/>
          <w:sz w:val="22"/>
          <w:szCs w:val="22"/>
        </w:rPr>
        <w:t xml:space="preserve">Choose a Report Module </w:t>
      </w:r>
    </w:p>
    <w:p w14:paraId="0F04ED24" w14:textId="5AD34250" w:rsidR="002E4DF0" w:rsidRPr="008F5ED7" w:rsidRDefault="00B57394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proofErr w:type="gramStart"/>
      <w:r>
        <w:rPr>
          <w:rFonts w:asciiTheme="minorHAnsi" w:hAnsiTheme="minorHAnsi"/>
          <w:sz w:val="22"/>
          <w:szCs w:val="22"/>
        </w:rPr>
        <w:t xml:space="preserve">Add </w:t>
      </w:r>
      <w:r w:rsidR="002E4DF0" w:rsidRPr="008F5ED7">
        <w:rPr>
          <w:rFonts w:asciiTheme="minorHAnsi" w:hAnsiTheme="minorHAnsi"/>
          <w:sz w:val="22"/>
          <w:szCs w:val="22"/>
        </w:rPr>
        <w:t xml:space="preserve"> the</w:t>
      </w:r>
      <w:proofErr w:type="gramEnd"/>
      <w:r w:rsidR="002E4DF0" w:rsidRPr="008F5ED7">
        <w:rPr>
          <w:rFonts w:asciiTheme="minorHAnsi" w:hAnsiTheme="minorHAnsi"/>
          <w:sz w:val="22"/>
          <w:szCs w:val="22"/>
        </w:rPr>
        <w:t xml:space="preserve"> fields </w:t>
      </w:r>
      <w:r>
        <w:rPr>
          <w:rFonts w:asciiTheme="minorHAnsi" w:hAnsiTheme="minorHAnsi"/>
          <w:sz w:val="22"/>
          <w:szCs w:val="22"/>
        </w:rPr>
        <w:t>to report on</w:t>
      </w:r>
      <w:r w:rsidR="002E4DF0" w:rsidRPr="008F5ED7">
        <w:rPr>
          <w:rFonts w:asciiTheme="minorHAnsi" w:hAnsiTheme="minorHAnsi"/>
          <w:sz w:val="22"/>
          <w:szCs w:val="22"/>
        </w:rPr>
        <w:t xml:space="preserve">. </w:t>
      </w:r>
    </w:p>
    <w:p w14:paraId="4B0A446F" w14:textId="2CE24AAB" w:rsidR="002E4DF0" w:rsidRPr="008F5ED7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/>
          <w:sz w:val="22"/>
          <w:szCs w:val="22"/>
        </w:rPr>
        <w:t xml:space="preserve">Choose columns to </w:t>
      </w:r>
      <w:r w:rsidR="00B57394">
        <w:rPr>
          <w:rFonts w:asciiTheme="minorHAnsi" w:hAnsiTheme="minorHAnsi"/>
          <w:sz w:val="22"/>
          <w:szCs w:val="22"/>
        </w:rPr>
        <w:t xml:space="preserve">sum and </w:t>
      </w:r>
      <w:r w:rsidRPr="008F5ED7">
        <w:rPr>
          <w:rFonts w:asciiTheme="minorHAnsi" w:hAnsiTheme="minorHAnsi"/>
          <w:sz w:val="22"/>
          <w:szCs w:val="22"/>
        </w:rPr>
        <w:t>group</w:t>
      </w:r>
      <w:r w:rsidR="00B57394">
        <w:rPr>
          <w:rFonts w:asciiTheme="minorHAnsi" w:hAnsiTheme="minorHAnsi"/>
          <w:sz w:val="22"/>
          <w:szCs w:val="22"/>
        </w:rPr>
        <w:t xml:space="preserve"> </w:t>
      </w:r>
      <w:r w:rsidRPr="008F5ED7">
        <w:rPr>
          <w:rFonts w:asciiTheme="minorHAnsi" w:hAnsiTheme="minorHAnsi"/>
          <w:sz w:val="22"/>
          <w:szCs w:val="22"/>
        </w:rPr>
        <w:t xml:space="preserve">on. </w:t>
      </w:r>
    </w:p>
    <w:p w14:paraId="63F045AA" w14:textId="77777777" w:rsidR="002E4DF0" w:rsidRPr="008F5ED7" w:rsidRDefault="002E4DF0" w:rsidP="002E4DF0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/>
          <w:sz w:val="22"/>
          <w:szCs w:val="22"/>
        </w:rPr>
        <w:t xml:space="preserve">Save the Report. </w:t>
      </w:r>
    </w:p>
    <w:p w14:paraId="0340167A" w14:textId="2F3CEEF2" w:rsidR="002E4DF0" w:rsidRPr="008F5ED7" w:rsidRDefault="002E4DF0" w:rsidP="008F5ED7">
      <w:pPr>
        <w:rPr>
          <w:rFonts w:eastAsia="Times New Roman" w:cs="Times New Roman"/>
        </w:rPr>
      </w:pPr>
      <w:r w:rsidRPr="008F5ED7">
        <w:br w:type="page"/>
      </w:r>
    </w:p>
    <w:p w14:paraId="4CAAE69D" w14:textId="2C9262DA" w:rsidR="002E4DF0" w:rsidRPr="008F5ED7" w:rsidRDefault="002E4DF0" w:rsidP="008F5ED7">
      <w:pPr>
        <w:pStyle w:val="Heading4"/>
        <w:rPr>
          <w:lang w:eastAsia="en-CA"/>
        </w:rPr>
      </w:pPr>
      <w:r w:rsidRPr="008F5ED7">
        <w:rPr>
          <w:lang w:eastAsia="en-CA"/>
        </w:rPr>
        <w:lastRenderedPageBreak/>
        <w:t>Download a PDF of the Report</w:t>
      </w:r>
    </w:p>
    <w:p w14:paraId="535DF9E4" w14:textId="32A2A0DD" w:rsidR="002E4DF0" w:rsidRDefault="00B57394" w:rsidP="002E4DF0">
      <w:pPr>
        <w:pStyle w:val="NormalWeb"/>
        <w:spacing w:before="0" w:beforeAutospacing="0" w:after="0" w:afterAutospacing="0"/>
        <w:rPr>
          <w:rFonts w:asciiTheme="minorHAnsi" w:hAnsiTheme="minorHAnsi"/>
          <w:noProof/>
          <w:lang w:val="en-US" w:eastAsia="en-US"/>
        </w:rPr>
      </w:pPr>
      <w:r>
        <w:rPr>
          <w:rFonts w:asciiTheme="minorHAnsi" w:hAnsiTheme="minorHAnsi"/>
          <w:noProof/>
          <w:lang w:val="en-US" w:eastAsia="en-US"/>
        </w:rPr>
        <w:drawing>
          <wp:inline distT="0" distB="0" distL="0" distR="0" wp14:anchorId="2402053F" wp14:editId="5051C134">
            <wp:extent cx="5943600" cy="2662555"/>
            <wp:effectExtent l="0" t="0" r="0" b="444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C2CE0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A419" w14:textId="77777777" w:rsidR="00B57394" w:rsidRDefault="00B57394" w:rsidP="002E4DF0">
      <w:pPr>
        <w:pStyle w:val="NormalWeb"/>
        <w:spacing w:before="0" w:beforeAutospacing="0" w:after="0" w:afterAutospacing="0"/>
        <w:rPr>
          <w:rFonts w:asciiTheme="minorHAnsi" w:hAnsiTheme="minorHAnsi"/>
          <w:noProof/>
          <w:lang w:val="en-US" w:eastAsia="en-US"/>
        </w:rPr>
      </w:pPr>
    </w:p>
    <w:p w14:paraId="4CCE14C8" w14:textId="767D6315" w:rsidR="00B57394" w:rsidRPr="00FF26F6" w:rsidRDefault="00B57394" w:rsidP="002E4DF0">
      <w:pPr>
        <w:pStyle w:val="NormalWeb"/>
        <w:spacing w:before="0" w:beforeAutospacing="0" w:after="0" w:afterAutospacing="0"/>
        <w:rPr>
          <w:rFonts w:asciiTheme="minorHAnsi" w:hAnsiTheme="minorHAnsi"/>
        </w:rPr>
      </w:pPr>
      <w:r>
        <w:rPr>
          <w:rFonts w:asciiTheme="minorHAnsi" w:hAnsiTheme="minorHAnsi"/>
          <w:noProof/>
          <w:lang w:val="en-US" w:eastAsia="en-US"/>
        </w:rPr>
        <w:t>This is what the downloaded PDF report looks like:</w:t>
      </w:r>
      <w:r>
        <w:rPr>
          <w:rFonts w:asciiTheme="minorHAnsi" w:hAnsiTheme="minorHAnsi"/>
          <w:noProof/>
          <w:lang w:val="en-US" w:eastAsia="en-US"/>
        </w:rPr>
        <w:drawing>
          <wp:inline distT="0" distB="0" distL="0" distR="0" wp14:anchorId="46C386B9" wp14:editId="0FD6C6E9">
            <wp:extent cx="5943600" cy="4323080"/>
            <wp:effectExtent l="0" t="0" r="0" b="12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CFC02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4D11" w14:textId="6B6DBFB4" w:rsidR="002E4DF0" w:rsidRPr="008F5ED7" w:rsidRDefault="002E4DF0" w:rsidP="008F5ED7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36"/>
          <w:szCs w:val="36"/>
        </w:rPr>
      </w:pPr>
    </w:p>
    <w:p w14:paraId="48994BE8" w14:textId="77777777" w:rsidR="002E4DF0" w:rsidRPr="008F5ED7" w:rsidRDefault="002E4DF0" w:rsidP="008F5ED7">
      <w:pPr>
        <w:pStyle w:val="Heading4"/>
        <w:rPr>
          <w:lang w:eastAsia="en-CA"/>
        </w:rPr>
      </w:pPr>
      <w:r w:rsidRPr="008F5ED7">
        <w:rPr>
          <w:lang w:eastAsia="en-CA"/>
        </w:rPr>
        <w:t>Exporting Data</w:t>
      </w:r>
    </w:p>
    <w:p w14:paraId="3C01EF1B" w14:textId="77777777" w:rsidR="002E4DF0" w:rsidRPr="008F5ED7" w:rsidRDefault="002E4DF0" w:rsidP="002E4DF0">
      <w:pPr>
        <w:pStyle w:val="NormalWeb"/>
        <w:numPr>
          <w:ilvl w:val="0"/>
          <w:numId w:val="27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 w:cs="Arial"/>
          <w:color w:val="000000"/>
          <w:sz w:val="22"/>
          <w:szCs w:val="22"/>
        </w:rPr>
        <w:t>Data can be exported from all modules in PDF</w:t>
      </w:r>
      <w:proofErr w:type="gramStart"/>
      <w:r w:rsidRPr="008F5ED7">
        <w:rPr>
          <w:rFonts w:asciiTheme="minorHAnsi" w:hAnsiTheme="minorHAnsi" w:cs="Arial"/>
          <w:color w:val="000000"/>
          <w:sz w:val="22"/>
          <w:szCs w:val="22"/>
        </w:rPr>
        <w:t>,  or</w:t>
      </w:r>
      <w:proofErr w:type="gramEnd"/>
      <w:r w:rsidRPr="008F5ED7">
        <w:rPr>
          <w:rFonts w:asciiTheme="minorHAnsi" w:hAnsiTheme="minorHAnsi" w:cs="Arial"/>
          <w:color w:val="000000"/>
          <w:sz w:val="22"/>
          <w:szCs w:val="22"/>
        </w:rPr>
        <w:t xml:space="preserve"> CVS (Comma Separated Value)  formats.</w:t>
      </w:r>
    </w:p>
    <w:p w14:paraId="53B05A2B" w14:textId="69558F5D" w:rsidR="00C547F5" w:rsidRPr="00DA372A" w:rsidRDefault="002E4DF0" w:rsidP="002E4DF0">
      <w:pPr>
        <w:pStyle w:val="NormalWeb"/>
        <w:numPr>
          <w:ilvl w:val="0"/>
          <w:numId w:val="27"/>
        </w:numPr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8F5ED7">
        <w:rPr>
          <w:rFonts w:asciiTheme="minorHAnsi" w:hAnsiTheme="minorHAnsi" w:cs="Arial"/>
          <w:color w:val="000000"/>
          <w:sz w:val="22"/>
          <w:szCs w:val="22"/>
        </w:rPr>
        <w:t>Data generated by reports can be exported.</w:t>
      </w:r>
    </w:p>
    <w:p w14:paraId="7920883F" w14:textId="4F548BD9" w:rsidR="00DA372A" w:rsidRDefault="00DA372A" w:rsidP="00DA372A">
      <w:pPr>
        <w:pStyle w:val="Heading4"/>
        <w:rPr>
          <w:lang w:eastAsia="en-CA"/>
        </w:rPr>
      </w:pPr>
      <w:r>
        <w:rPr>
          <w:lang w:eastAsia="en-CA"/>
        </w:rPr>
        <w:lastRenderedPageBreak/>
        <w:t xml:space="preserve">To </w:t>
      </w:r>
      <w:r w:rsidRPr="008F5ED7">
        <w:rPr>
          <w:lang w:eastAsia="en-CA"/>
        </w:rPr>
        <w:t>Exporting Data</w:t>
      </w:r>
    </w:p>
    <w:p w14:paraId="5A70B159" w14:textId="226B0797" w:rsidR="00DA372A" w:rsidRDefault="00DA372A" w:rsidP="00DA372A">
      <w:pPr>
        <w:rPr>
          <w:lang w:eastAsia="en-CA"/>
        </w:rPr>
      </w:pPr>
      <w:r>
        <w:rPr>
          <w:noProof/>
          <w:color w:val="000000"/>
          <w:sz w:val="23"/>
          <w:szCs w:val="23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7B4BF2C" wp14:editId="4B6F51C2">
                <wp:simplePos x="0" y="0"/>
                <wp:positionH relativeFrom="column">
                  <wp:posOffset>628650</wp:posOffset>
                </wp:positionH>
                <wp:positionV relativeFrom="paragraph">
                  <wp:posOffset>69850</wp:posOffset>
                </wp:positionV>
                <wp:extent cx="170816" cy="1371600"/>
                <wp:effectExtent l="76200" t="0" r="19685" b="5715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816" cy="1371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2" o:spid="_x0000_s1026" type="#_x0000_t32" style="position:absolute;margin-left:49.5pt;margin-top:5.5pt;width:13.45pt;height:108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" strokecolor="#819909 [3204]" strokeweight=".5pt">
                <v:stroke endarrow="open" joinstyle="miter"/>
              </v:shape>
            </w:pict>
          </mc:Fallback>
        </mc:AlternateContent>
      </w:r>
      <w:r>
        <w:rPr>
          <w:lang w:eastAsia="en-CA"/>
        </w:rPr>
        <w:t xml:space="preserve">Click the select all option.  </w:t>
      </w:r>
      <w:r>
        <w:rPr>
          <w:noProof/>
          <w:lang w:val="en-US"/>
        </w:rPr>
        <w:drawing>
          <wp:inline distT="0" distB="0" distL="0" distR="0" wp14:anchorId="79AD25D3" wp14:editId="09CA8C5C">
            <wp:extent cx="5943600" cy="3059430"/>
            <wp:effectExtent l="0" t="0" r="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485D4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9567" w14:textId="2D940405" w:rsidR="00DA372A" w:rsidRDefault="00DA372A" w:rsidP="00DA372A">
      <w:pPr>
        <w:rPr>
          <w:lang w:eastAsia="en-CA"/>
        </w:rPr>
      </w:pPr>
      <w:r>
        <w:rPr>
          <w:noProof/>
          <w:color w:val="000000"/>
          <w:sz w:val="23"/>
          <w:szCs w:val="23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B877EA2" wp14:editId="2DF31645">
                <wp:simplePos x="0" y="0"/>
                <wp:positionH relativeFrom="column">
                  <wp:posOffset>628650</wp:posOffset>
                </wp:positionH>
                <wp:positionV relativeFrom="paragraph">
                  <wp:posOffset>178435</wp:posOffset>
                </wp:positionV>
                <wp:extent cx="656590" cy="1391285"/>
                <wp:effectExtent l="38100" t="0" r="29210" b="56515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6590" cy="13912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0" o:spid="_x0000_s1026" type="#_x0000_t32" style="position:absolute;margin-left:49.5pt;margin-top:14.05pt;width:51.7pt;height:109.55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" strokecolor="#819909 [3204]" strokeweight=".5pt">
                <v:stroke endarrow="open" joinstyle="miter"/>
              </v:shape>
            </w:pict>
          </mc:Fallback>
        </mc:AlternateContent>
      </w:r>
      <w:r>
        <w:rPr>
          <w:lang w:eastAsia="en-CA"/>
        </w:rPr>
        <w:t>Then choose the Export option</w:t>
      </w:r>
    </w:p>
    <w:p w14:paraId="60135D10" w14:textId="2F5CB6BD" w:rsidR="00DA372A" w:rsidRPr="00DA372A" w:rsidRDefault="00DA372A" w:rsidP="00DA372A">
      <w:pPr>
        <w:rPr>
          <w:lang w:eastAsia="en-CA"/>
        </w:rPr>
      </w:pPr>
      <w:r>
        <w:rPr>
          <w:noProof/>
          <w:lang w:val="en-US"/>
        </w:rPr>
        <w:drawing>
          <wp:inline distT="0" distB="0" distL="0" distR="0" wp14:anchorId="12DB30BA" wp14:editId="7F9DEA6B">
            <wp:extent cx="5943600" cy="3077210"/>
            <wp:effectExtent l="0" t="0" r="0" b="889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4F51B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4951" w14:textId="77777777" w:rsidR="00DA372A" w:rsidRPr="00F2031F" w:rsidRDefault="00DA372A" w:rsidP="00DA372A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p w14:paraId="3FA6C870" w14:textId="77777777" w:rsidR="00F2031F" w:rsidRDefault="00F2031F" w:rsidP="00F2031F">
      <w:pPr>
        <w:pStyle w:val="NormalWeb"/>
        <w:spacing w:before="0" w:beforeAutospacing="0" w:after="0" w:afterAutospacing="0"/>
        <w:rPr>
          <w:rFonts w:asciiTheme="minorHAnsi" w:hAnsiTheme="minorHAnsi" w:cs="Arial"/>
          <w:color w:val="000000"/>
          <w:sz w:val="22"/>
          <w:szCs w:val="22"/>
        </w:rPr>
      </w:pPr>
    </w:p>
    <w:p w14:paraId="2B97F0BB" w14:textId="77777777" w:rsidR="00F2031F" w:rsidRDefault="00F2031F" w:rsidP="00F2031F">
      <w:pPr>
        <w:pStyle w:val="Heading2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Next Steps</w:t>
      </w:r>
    </w:p>
    <w:p w14:paraId="7EFAF2B2" w14:textId="77777777" w:rsidR="00F2031F" w:rsidRDefault="00F2031F" w:rsidP="00F2031F">
      <w:pPr>
        <w:pStyle w:val="NoSpacing"/>
        <w:numPr>
          <w:ilvl w:val="0"/>
          <w:numId w:val="28"/>
        </w:numPr>
        <w:rPr>
          <w:rFonts w:cs="Arial"/>
          <w:color w:val="000000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>Refine categories based on Selkirk ARI stakeholder feedback</w:t>
      </w:r>
    </w:p>
    <w:p w14:paraId="639A9FE8" w14:textId="2869EA8D" w:rsidR="00F2031F" w:rsidRDefault="00F2031F" w:rsidP="00F2031F">
      <w:pPr>
        <w:pStyle w:val="NoSpacing"/>
        <w:numPr>
          <w:ilvl w:val="0"/>
          <w:numId w:val="28"/>
        </w:numPr>
        <w:rPr>
          <w:rFonts w:cs="Arial"/>
          <w:color w:val="000000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>Refine permissions parameters based on Selkirk ARI stakeholder feedback</w:t>
      </w:r>
      <w:r w:rsidR="00305B2F">
        <w:rPr>
          <w:rFonts w:cs="Arial"/>
          <w:color w:val="000000"/>
          <w:sz w:val="20"/>
          <w:szCs w:val="20"/>
        </w:rPr>
        <w:t xml:space="preserve"> </w:t>
      </w:r>
    </w:p>
    <w:p w14:paraId="633B5697" w14:textId="78C57251" w:rsidR="00305B2F" w:rsidRPr="00305B2F" w:rsidRDefault="00F2031F" w:rsidP="00305B2F">
      <w:pPr>
        <w:pStyle w:val="NoSpacing"/>
        <w:numPr>
          <w:ilvl w:val="0"/>
          <w:numId w:val="28"/>
        </w:numPr>
        <w:rPr>
          <w:rFonts w:cs="Arial"/>
          <w:color w:val="000000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>Explore opportunities for development / integration of existing ARI reporting</w:t>
      </w:r>
      <w:r w:rsidR="00305B2F">
        <w:rPr>
          <w:rFonts w:cs="Arial"/>
          <w:color w:val="000000"/>
          <w:sz w:val="20"/>
          <w:szCs w:val="20"/>
        </w:rPr>
        <w:t xml:space="preserve"> and RDI intake mechanism</w:t>
      </w:r>
      <w:bookmarkStart w:id="0" w:name="_GoBack"/>
      <w:bookmarkEnd w:id="0"/>
    </w:p>
    <w:p w14:paraId="7C6436D1" w14:textId="4C20B8F8" w:rsidR="00F2031F" w:rsidRPr="008F5ED7" w:rsidRDefault="00F2031F" w:rsidP="00F2031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</w:p>
    <w:sectPr w:rsidR="00F2031F" w:rsidRPr="008F5ED7" w:rsidSect="008F5ED7">
      <w:type w:val="continuous"/>
      <w:pgSz w:w="12240" w:h="15840"/>
      <w:pgMar w:top="1070" w:right="1440" w:bottom="993" w:left="1440" w:header="708" w:footer="482" w:gutter="0"/>
      <w:pgBorders w:offsetFrom="page">
        <w:top w:val="single" w:sz="8" w:space="24" w:color="ACA8A8" w:themeColor="background2" w:themeTint="99"/>
        <w:left w:val="single" w:sz="8" w:space="24" w:color="ACA8A8" w:themeColor="background2" w:themeTint="99"/>
        <w:bottom w:val="single" w:sz="8" w:space="24" w:color="ACA8A8" w:themeColor="background2" w:themeTint="99"/>
        <w:right w:val="single" w:sz="8" w:space="24" w:color="ACA8A8" w:themeColor="background2" w:themeTint="99"/>
      </w:pgBorders>
      <w:pgNumType w:start="1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2C799E1" w15:done="0"/>
  <w15:commentEx w15:paraId="6EB96AB8" w15:done="0"/>
  <w15:commentEx w15:paraId="087EF4C0" w15:done="0"/>
  <w15:commentEx w15:paraId="750F0CE7" w15:done="0"/>
  <w15:commentEx w15:paraId="69B244AD" w15:done="0"/>
  <w15:commentEx w15:paraId="2735700E" w15:done="0"/>
  <w15:commentEx w15:paraId="2419F29F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D23456" w14:textId="77777777" w:rsidR="00452369" w:rsidRDefault="00452369" w:rsidP="00437BF1">
      <w:pPr>
        <w:spacing w:after="0" w:line="240" w:lineRule="auto"/>
      </w:pPr>
      <w:r>
        <w:separator/>
      </w:r>
    </w:p>
  </w:endnote>
  <w:endnote w:type="continuationSeparator" w:id="0">
    <w:p w14:paraId="00012CB1" w14:textId="77777777" w:rsidR="00452369" w:rsidRDefault="00452369" w:rsidP="00437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2AE53D" w14:textId="77777777" w:rsidR="00452369" w:rsidRDefault="00452369" w:rsidP="00437BF1">
      <w:pPr>
        <w:spacing w:after="0" w:line="240" w:lineRule="auto"/>
      </w:pPr>
      <w:r>
        <w:separator/>
      </w:r>
    </w:p>
  </w:footnote>
  <w:footnote w:type="continuationSeparator" w:id="0">
    <w:p w14:paraId="44971A87" w14:textId="77777777" w:rsidR="00452369" w:rsidRDefault="00452369" w:rsidP="00437B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03276"/>
    <w:multiLevelType w:val="hybridMultilevel"/>
    <w:tmpl w:val="F48E96BE"/>
    <w:lvl w:ilvl="0" w:tplc="B494262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A0E8C"/>
    <w:multiLevelType w:val="hybridMultilevel"/>
    <w:tmpl w:val="915A8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6D7E53"/>
    <w:multiLevelType w:val="hybridMultilevel"/>
    <w:tmpl w:val="0740A4EE"/>
    <w:lvl w:ilvl="0" w:tplc="8CAAD6B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017FEF"/>
    <w:multiLevelType w:val="hybridMultilevel"/>
    <w:tmpl w:val="517A4786"/>
    <w:lvl w:ilvl="0" w:tplc="8826B0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1B63B7"/>
    <w:multiLevelType w:val="hybridMultilevel"/>
    <w:tmpl w:val="7A5CA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C50831"/>
    <w:multiLevelType w:val="hybridMultilevel"/>
    <w:tmpl w:val="F8ECF714"/>
    <w:lvl w:ilvl="0" w:tplc="36EA0A84">
      <w:numFmt w:val="bullet"/>
      <w:lvlText w:val="-"/>
      <w:lvlJc w:val="left"/>
      <w:pPr>
        <w:ind w:left="720" w:hanging="360"/>
      </w:pPr>
      <w:rPr>
        <w:rFonts w:ascii="Calibri" w:eastAsia="MS Gothic" w:hAnsi="Calibri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D303E1"/>
    <w:multiLevelType w:val="hybridMultilevel"/>
    <w:tmpl w:val="FDC630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6310F2"/>
    <w:multiLevelType w:val="hybridMultilevel"/>
    <w:tmpl w:val="801632C8"/>
    <w:lvl w:ilvl="0" w:tplc="777434A2">
      <w:start w:val="1"/>
      <w:numFmt w:val="decimal"/>
      <w:pStyle w:val="NumberedParagraph"/>
      <w:lvlText w:val="%1."/>
      <w:lvlJc w:val="left"/>
      <w:pPr>
        <w:ind w:left="1800" w:hanging="360"/>
      </w:p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6CA4F05"/>
    <w:multiLevelType w:val="hybridMultilevel"/>
    <w:tmpl w:val="5AF4DD72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CD419F"/>
    <w:multiLevelType w:val="hybridMultilevel"/>
    <w:tmpl w:val="729A0796"/>
    <w:lvl w:ilvl="0" w:tplc="7F58C2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2050D1"/>
    <w:multiLevelType w:val="hybridMultilevel"/>
    <w:tmpl w:val="732270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7A3D5C"/>
    <w:multiLevelType w:val="hybridMultilevel"/>
    <w:tmpl w:val="4A2831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9A0FC3"/>
    <w:multiLevelType w:val="hybridMultilevel"/>
    <w:tmpl w:val="DE1EE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51091D"/>
    <w:multiLevelType w:val="hybridMultilevel"/>
    <w:tmpl w:val="AE160026"/>
    <w:lvl w:ilvl="0" w:tplc="453CA59A">
      <w:start w:val="1"/>
      <w:numFmt w:val="bullet"/>
      <w:lvlText w:val="□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67356F"/>
    <w:multiLevelType w:val="hybridMultilevel"/>
    <w:tmpl w:val="442494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A153C0A"/>
    <w:multiLevelType w:val="hybridMultilevel"/>
    <w:tmpl w:val="32C895BC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527D3A16"/>
    <w:multiLevelType w:val="hybridMultilevel"/>
    <w:tmpl w:val="5CBC1FAC"/>
    <w:lvl w:ilvl="0" w:tplc="1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2DF7EE4"/>
    <w:multiLevelType w:val="hybridMultilevel"/>
    <w:tmpl w:val="9C8E6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6820DB3"/>
    <w:multiLevelType w:val="hybridMultilevel"/>
    <w:tmpl w:val="45F64BB2"/>
    <w:lvl w:ilvl="0" w:tplc="395493AA">
      <w:start w:val="1"/>
      <w:numFmt w:val="decimal"/>
      <w:pStyle w:val="Numberedlist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9">
    <w:nsid w:val="57732B8F"/>
    <w:multiLevelType w:val="hybridMultilevel"/>
    <w:tmpl w:val="4AF883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D8790A"/>
    <w:multiLevelType w:val="hybridMultilevel"/>
    <w:tmpl w:val="9DEC0118"/>
    <w:lvl w:ilvl="0" w:tplc="04090001">
      <w:start w:val="1"/>
      <w:numFmt w:val="bullet"/>
      <w:lvlText w:val=""/>
      <w:lvlJc w:val="left"/>
      <w:pPr>
        <w:ind w:left="750" w:hanging="390"/>
      </w:pPr>
      <w:rPr>
        <w:rFonts w:ascii="Symbol" w:hAnsi="Symbol" w:hint="default"/>
        <w:color w:val="000000"/>
        <w:sz w:val="2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400F44"/>
    <w:multiLevelType w:val="hybridMultilevel"/>
    <w:tmpl w:val="CED40F56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C0734B8"/>
    <w:multiLevelType w:val="hybridMultilevel"/>
    <w:tmpl w:val="7CA8D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6920B8"/>
    <w:multiLevelType w:val="hybridMultilevel"/>
    <w:tmpl w:val="89AE3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B63ED"/>
    <w:multiLevelType w:val="multilevel"/>
    <w:tmpl w:val="9DCAB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2E77210"/>
    <w:multiLevelType w:val="hybridMultilevel"/>
    <w:tmpl w:val="631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6008EE"/>
    <w:multiLevelType w:val="hybridMultilevel"/>
    <w:tmpl w:val="76D42738"/>
    <w:lvl w:ilvl="0" w:tplc="2A58C038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2CC3FFC"/>
    <w:multiLevelType w:val="hybridMultilevel"/>
    <w:tmpl w:val="AAECB334"/>
    <w:lvl w:ilvl="0" w:tplc="453CA59A">
      <w:start w:val="1"/>
      <w:numFmt w:val="bullet"/>
      <w:lvlText w:val="□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FA07BD"/>
    <w:multiLevelType w:val="hybridMultilevel"/>
    <w:tmpl w:val="21F4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7"/>
  </w:num>
  <w:num w:numId="3">
    <w:abstractNumId w:val="18"/>
  </w:num>
  <w:num w:numId="4">
    <w:abstractNumId w:val="13"/>
  </w:num>
  <w:num w:numId="5">
    <w:abstractNumId w:val="27"/>
  </w:num>
  <w:num w:numId="6">
    <w:abstractNumId w:val="5"/>
  </w:num>
  <w:num w:numId="7">
    <w:abstractNumId w:val="6"/>
  </w:num>
  <w:num w:numId="8">
    <w:abstractNumId w:val="8"/>
  </w:num>
  <w:num w:numId="9">
    <w:abstractNumId w:val="21"/>
  </w:num>
  <w:num w:numId="10">
    <w:abstractNumId w:val="15"/>
  </w:num>
  <w:num w:numId="11">
    <w:abstractNumId w:val="16"/>
  </w:num>
  <w:num w:numId="12">
    <w:abstractNumId w:val="19"/>
  </w:num>
  <w:num w:numId="13">
    <w:abstractNumId w:val="3"/>
  </w:num>
  <w:num w:numId="14">
    <w:abstractNumId w:val="10"/>
  </w:num>
  <w:num w:numId="15">
    <w:abstractNumId w:val="14"/>
  </w:num>
  <w:num w:numId="16">
    <w:abstractNumId w:val="0"/>
  </w:num>
  <w:num w:numId="17">
    <w:abstractNumId w:val="24"/>
  </w:num>
  <w:num w:numId="18">
    <w:abstractNumId w:val="9"/>
  </w:num>
  <w:num w:numId="19">
    <w:abstractNumId w:val="2"/>
  </w:num>
  <w:num w:numId="20">
    <w:abstractNumId w:val="20"/>
  </w:num>
  <w:num w:numId="21">
    <w:abstractNumId w:val="28"/>
  </w:num>
  <w:num w:numId="22">
    <w:abstractNumId w:val="1"/>
  </w:num>
  <w:num w:numId="23">
    <w:abstractNumId w:val="17"/>
  </w:num>
  <w:num w:numId="24">
    <w:abstractNumId w:val="23"/>
  </w:num>
  <w:num w:numId="25">
    <w:abstractNumId w:val="4"/>
  </w:num>
  <w:num w:numId="26">
    <w:abstractNumId w:val="25"/>
  </w:num>
  <w:num w:numId="27">
    <w:abstractNumId w:val="22"/>
  </w:num>
  <w:num w:numId="28">
    <w:abstractNumId w:val="12"/>
  </w:num>
  <w:num w:numId="29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Heather Mitchell">
    <w15:presenceInfo w15:providerId="AD" w15:userId="S-1-5-21-1177238915-1229272821-725345543-72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217C"/>
    <w:rsid w:val="00005E1C"/>
    <w:rsid w:val="000172A7"/>
    <w:rsid w:val="00026D20"/>
    <w:rsid w:val="000353D6"/>
    <w:rsid w:val="000550CE"/>
    <w:rsid w:val="00060D24"/>
    <w:rsid w:val="00071A18"/>
    <w:rsid w:val="00094670"/>
    <w:rsid w:val="000B0708"/>
    <w:rsid w:val="000D5CA1"/>
    <w:rsid w:val="000F0878"/>
    <w:rsid w:val="000F22BC"/>
    <w:rsid w:val="00106BB8"/>
    <w:rsid w:val="00116ACB"/>
    <w:rsid w:val="00171E31"/>
    <w:rsid w:val="00183F80"/>
    <w:rsid w:val="001A2091"/>
    <w:rsid w:val="001C192C"/>
    <w:rsid w:val="001F515B"/>
    <w:rsid w:val="00213EF3"/>
    <w:rsid w:val="002162BA"/>
    <w:rsid w:val="00246DC9"/>
    <w:rsid w:val="0025586D"/>
    <w:rsid w:val="00263423"/>
    <w:rsid w:val="00276DD1"/>
    <w:rsid w:val="002B7014"/>
    <w:rsid w:val="002C132B"/>
    <w:rsid w:val="002C4EA0"/>
    <w:rsid w:val="002D2CD3"/>
    <w:rsid w:val="002E4DF0"/>
    <w:rsid w:val="002F22EE"/>
    <w:rsid w:val="00302561"/>
    <w:rsid w:val="00303DB0"/>
    <w:rsid w:val="00305B2F"/>
    <w:rsid w:val="003329CC"/>
    <w:rsid w:val="003644D2"/>
    <w:rsid w:val="00374ABB"/>
    <w:rsid w:val="003756DE"/>
    <w:rsid w:val="003A22E2"/>
    <w:rsid w:val="003A5BBD"/>
    <w:rsid w:val="003B1866"/>
    <w:rsid w:val="003E6A82"/>
    <w:rsid w:val="003F4324"/>
    <w:rsid w:val="00437BF1"/>
    <w:rsid w:val="00452369"/>
    <w:rsid w:val="004624A2"/>
    <w:rsid w:val="00470F59"/>
    <w:rsid w:val="00472AA4"/>
    <w:rsid w:val="004812F9"/>
    <w:rsid w:val="0048173B"/>
    <w:rsid w:val="004C4EC5"/>
    <w:rsid w:val="004D7780"/>
    <w:rsid w:val="004E0EA3"/>
    <w:rsid w:val="004E2208"/>
    <w:rsid w:val="004E3F20"/>
    <w:rsid w:val="004F21E6"/>
    <w:rsid w:val="005368BB"/>
    <w:rsid w:val="0054066B"/>
    <w:rsid w:val="00570D31"/>
    <w:rsid w:val="005760A5"/>
    <w:rsid w:val="00590FE2"/>
    <w:rsid w:val="00595CB0"/>
    <w:rsid w:val="005A2087"/>
    <w:rsid w:val="005C0CDB"/>
    <w:rsid w:val="005C561F"/>
    <w:rsid w:val="005D70D5"/>
    <w:rsid w:val="005E4199"/>
    <w:rsid w:val="006009AE"/>
    <w:rsid w:val="00604A98"/>
    <w:rsid w:val="00605217"/>
    <w:rsid w:val="006062BD"/>
    <w:rsid w:val="00620DC7"/>
    <w:rsid w:val="00630D82"/>
    <w:rsid w:val="006321FC"/>
    <w:rsid w:val="00646EC9"/>
    <w:rsid w:val="00662B45"/>
    <w:rsid w:val="00692109"/>
    <w:rsid w:val="00705DB7"/>
    <w:rsid w:val="00707D39"/>
    <w:rsid w:val="0072614A"/>
    <w:rsid w:val="007B0841"/>
    <w:rsid w:val="007B283F"/>
    <w:rsid w:val="007C40FC"/>
    <w:rsid w:val="007D1207"/>
    <w:rsid w:val="007E1231"/>
    <w:rsid w:val="007E6B34"/>
    <w:rsid w:val="007F04F7"/>
    <w:rsid w:val="007F2A91"/>
    <w:rsid w:val="007F7DD0"/>
    <w:rsid w:val="008130B5"/>
    <w:rsid w:val="0082252F"/>
    <w:rsid w:val="00832D98"/>
    <w:rsid w:val="00835A38"/>
    <w:rsid w:val="00842DCF"/>
    <w:rsid w:val="00847EE7"/>
    <w:rsid w:val="00853214"/>
    <w:rsid w:val="00865FC7"/>
    <w:rsid w:val="008677A9"/>
    <w:rsid w:val="008A5CEC"/>
    <w:rsid w:val="008D5CB5"/>
    <w:rsid w:val="008E2099"/>
    <w:rsid w:val="008E5C2C"/>
    <w:rsid w:val="008F5ED7"/>
    <w:rsid w:val="008F7B1A"/>
    <w:rsid w:val="0090475A"/>
    <w:rsid w:val="00921CA5"/>
    <w:rsid w:val="00925BBB"/>
    <w:rsid w:val="00927566"/>
    <w:rsid w:val="0094268B"/>
    <w:rsid w:val="00946851"/>
    <w:rsid w:val="009546ED"/>
    <w:rsid w:val="009576DD"/>
    <w:rsid w:val="00984924"/>
    <w:rsid w:val="009D6A91"/>
    <w:rsid w:val="009E3C35"/>
    <w:rsid w:val="009F531A"/>
    <w:rsid w:val="009F669A"/>
    <w:rsid w:val="00A10196"/>
    <w:rsid w:val="00A1256C"/>
    <w:rsid w:val="00A1594B"/>
    <w:rsid w:val="00A7117F"/>
    <w:rsid w:val="00A759B0"/>
    <w:rsid w:val="00AE3E14"/>
    <w:rsid w:val="00B068A5"/>
    <w:rsid w:val="00B12524"/>
    <w:rsid w:val="00B21618"/>
    <w:rsid w:val="00B3226B"/>
    <w:rsid w:val="00B41A08"/>
    <w:rsid w:val="00B57394"/>
    <w:rsid w:val="00BC7ECD"/>
    <w:rsid w:val="00C20076"/>
    <w:rsid w:val="00C3313B"/>
    <w:rsid w:val="00C33C1D"/>
    <w:rsid w:val="00C34F8D"/>
    <w:rsid w:val="00C4217C"/>
    <w:rsid w:val="00C50228"/>
    <w:rsid w:val="00C547F5"/>
    <w:rsid w:val="00C57ED8"/>
    <w:rsid w:val="00C82C92"/>
    <w:rsid w:val="00C83C6E"/>
    <w:rsid w:val="00C91DB2"/>
    <w:rsid w:val="00CA2BA1"/>
    <w:rsid w:val="00CC5C8F"/>
    <w:rsid w:val="00CD3DAA"/>
    <w:rsid w:val="00CD4AA9"/>
    <w:rsid w:val="00CD4F16"/>
    <w:rsid w:val="00CE6972"/>
    <w:rsid w:val="00D07542"/>
    <w:rsid w:val="00D12290"/>
    <w:rsid w:val="00D20E31"/>
    <w:rsid w:val="00D27781"/>
    <w:rsid w:val="00D44778"/>
    <w:rsid w:val="00D60067"/>
    <w:rsid w:val="00D62CAA"/>
    <w:rsid w:val="00D640FC"/>
    <w:rsid w:val="00D64465"/>
    <w:rsid w:val="00DA372A"/>
    <w:rsid w:val="00DB29CA"/>
    <w:rsid w:val="00DC344A"/>
    <w:rsid w:val="00DD01F6"/>
    <w:rsid w:val="00E00549"/>
    <w:rsid w:val="00E0364F"/>
    <w:rsid w:val="00E25928"/>
    <w:rsid w:val="00E338DA"/>
    <w:rsid w:val="00E573AA"/>
    <w:rsid w:val="00E658A1"/>
    <w:rsid w:val="00E67A6D"/>
    <w:rsid w:val="00E801B5"/>
    <w:rsid w:val="00E86134"/>
    <w:rsid w:val="00EB3C06"/>
    <w:rsid w:val="00EC2C96"/>
    <w:rsid w:val="00ED5D33"/>
    <w:rsid w:val="00EE7304"/>
    <w:rsid w:val="00F14EAD"/>
    <w:rsid w:val="00F2031F"/>
    <w:rsid w:val="00F23CC2"/>
    <w:rsid w:val="00F36554"/>
    <w:rsid w:val="00F51258"/>
    <w:rsid w:val="00F95BF1"/>
    <w:rsid w:val="00FE3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1A5C1F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E338DA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63423"/>
    <w:pPr>
      <w:keepNext/>
      <w:keepLines/>
      <w:spacing w:before="240" w:after="0" w:line="259" w:lineRule="auto"/>
      <w:outlineLvl w:val="0"/>
    </w:pPr>
    <w:rPr>
      <w:rFonts w:ascii="Calibri" w:eastAsiaTheme="majorEastAsia" w:hAnsi="Calibri" w:cstheme="majorBidi"/>
      <w:b/>
      <w:smallCaps/>
      <w:color w:val="819909" w:themeColor="tex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37BF1"/>
    <w:pPr>
      <w:keepNext/>
      <w:keepLines/>
      <w:spacing w:before="200" w:after="0" w:line="259" w:lineRule="auto"/>
      <w:outlineLvl w:val="1"/>
    </w:pPr>
    <w:rPr>
      <w:rFonts w:ascii="Calibri" w:eastAsiaTheme="majorEastAsia" w:hAnsi="Calibri" w:cstheme="majorBidi"/>
      <w:b/>
      <w:bCs/>
      <w:smallCaps/>
      <w:color w:val="819909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437BF1"/>
    <w:pPr>
      <w:keepNext/>
      <w:keepLines/>
      <w:spacing w:before="200" w:after="0" w:line="259" w:lineRule="auto"/>
      <w:outlineLvl w:val="2"/>
    </w:pPr>
    <w:rPr>
      <w:rFonts w:ascii="Calibri" w:eastAsiaTheme="majorEastAsia" w:hAnsi="Calibri" w:cstheme="majorBidi"/>
      <w:bCs/>
      <w:smallCaps/>
      <w:color w:val="819909" w:themeColor="text2"/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437BF1"/>
    <w:pPr>
      <w:keepNext/>
      <w:keepLines/>
      <w:spacing w:before="200" w:after="0" w:line="259" w:lineRule="auto"/>
      <w:outlineLvl w:val="3"/>
    </w:pPr>
    <w:rPr>
      <w:rFonts w:ascii="Calibri" w:eastAsiaTheme="majorEastAsia" w:hAnsi="Calibri" w:cstheme="majorBidi"/>
      <w:bCs/>
      <w:i/>
      <w:iCs/>
      <w:color w:val="819909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423"/>
    <w:rPr>
      <w:rFonts w:ascii="Calibri" w:eastAsiaTheme="majorEastAsia" w:hAnsi="Calibri" w:cstheme="majorBidi"/>
      <w:b/>
      <w:smallCaps/>
      <w:color w:val="819909" w:themeColor="text2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561F"/>
    <w:pPr>
      <w:spacing w:after="300" w:line="240" w:lineRule="auto"/>
      <w:contextualSpacing/>
    </w:pPr>
    <w:rPr>
      <w:rFonts w:ascii="Calibri" w:eastAsiaTheme="majorEastAsia" w:hAnsi="Calibri" w:cstheme="majorBidi"/>
      <w:smallCaps/>
      <w:color w:val="819909" w:themeColor="text2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C561F"/>
    <w:rPr>
      <w:rFonts w:ascii="Calibri" w:eastAsiaTheme="majorEastAsia" w:hAnsi="Calibri" w:cstheme="majorBidi"/>
      <w:smallCaps/>
      <w:color w:val="819909" w:themeColor="text2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0"/>
    <w:qFormat/>
    <w:rsid w:val="00437BF1"/>
    <w:pPr>
      <w:numPr>
        <w:ilvl w:val="1"/>
      </w:numPr>
      <w:spacing w:after="160" w:line="259" w:lineRule="auto"/>
    </w:pPr>
    <w:rPr>
      <w:rFonts w:ascii="Calibri" w:eastAsiaTheme="majorEastAsia" w:hAnsi="Calibri" w:cstheme="majorBidi"/>
      <w:i/>
      <w:iCs/>
      <w:smallCaps/>
      <w:color w:val="757070" w:themeColor="background2"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0"/>
    <w:rsid w:val="00D20E31"/>
    <w:rPr>
      <w:rFonts w:ascii="Calibri" w:eastAsiaTheme="majorEastAsia" w:hAnsi="Calibri" w:cstheme="majorBidi"/>
      <w:i/>
      <w:iCs/>
      <w:smallCaps/>
      <w:color w:val="757070" w:themeColor="background2"/>
      <w:spacing w:val="15"/>
      <w:sz w:val="28"/>
      <w:szCs w:val="24"/>
    </w:rPr>
  </w:style>
  <w:style w:type="character" w:styleId="Hyperlink">
    <w:name w:val="Hyperlink"/>
    <w:uiPriority w:val="99"/>
    <w:rsid w:val="00F23CC2"/>
    <w:rPr>
      <w:rFonts w:cs="Times New Roman"/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3C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CC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37BF1"/>
    <w:rPr>
      <w:rFonts w:ascii="Calibri" w:eastAsiaTheme="majorEastAsia" w:hAnsi="Calibri" w:cstheme="majorBidi"/>
      <w:b/>
      <w:bCs/>
      <w:smallCaps/>
      <w:color w:val="819909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7BF1"/>
    <w:rPr>
      <w:rFonts w:ascii="Calibri" w:eastAsiaTheme="majorEastAsia" w:hAnsi="Calibri" w:cstheme="majorBidi"/>
      <w:bCs/>
      <w:smallCaps/>
      <w:color w:val="819909" w:themeColor="text2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37BF1"/>
    <w:rPr>
      <w:rFonts w:ascii="Calibri" w:eastAsiaTheme="majorEastAsia" w:hAnsi="Calibri" w:cstheme="majorBidi"/>
      <w:bCs/>
      <w:i/>
      <w:iCs/>
      <w:color w:val="819909" w:themeColor="text2"/>
    </w:rPr>
  </w:style>
  <w:style w:type="paragraph" w:customStyle="1" w:styleId="NonTOCHeading">
    <w:name w:val="Non TOC Heading"/>
    <w:basedOn w:val="Normal"/>
    <w:next w:val="Normal"/>
    <w:uiPriority w:val="1"/>
    <w:qFormat/>
    <w:rsid w:val="00F95BF1"/>
    <w:pPr>
      <w:spacing w:before="240" w:after="0" w:line="259" w:lineRule="auto"/>
    </w:pPr>
    <w:rPr>
      <w:b/>
      <w:smallCaps/>
      <w:color w:val="819909" w:themeColor="text2"/>
      <w:sz w:val="36"/>
    </w:rPr>
  </w:style>
  <w:style w:type="paragraph" w:styleId="TOCHeading">
    <w:name w:val="TOC Heading"/>
    <w:basedOn w:val="NonTOCHeading"/>
    <w:next w:val="Normal"/>
    <w:uiPriority w:val="39"/>
    <w:unhideWhenUsed/>
    <w:rsid w:val="00276DD1"/>
    <w:pPr>
      <w:spacing w:before="480" w:line="276" w:lineRule="auto"/>
    </w:pPr>
    <w:rPr>
      <w:rFonts w:ascii="Calibri" w:hAnsi="Calibri"/>
      <w:bCs/>
      <w:szCs w:val="28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437BF1"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276DD1"/>
    <w:pPr>
      <w:spacing w:after="100" w:line="259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BF1"/>
  </w:style>
  <w:style w:type="paragraph" w:styleId="Footer">
    <w:name w:val="footer"/>
    <w:basedOn w:val="Normal"/>
    <w:link w:val="FooterChar"/>
    <w:uiPriority w:val="99"/>
    <w:unhideWhenUsed/>
    <w:rsid w:val="00437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BF1"/>
  </w:style>
  <w:style w:type="paragraph" w:customStyle="1" w:styleId="FooterText">
    <w:name w:val="Footer Text"/>
    <w:basedOn w:val="Normal"/>
    <w:uiPriority w:val="10"/>
    <w:qFormat/>
    <w:rsid w:val="00437BF1"/>
    <w:pPr>
      <w:spacing w:after="0" w:line="259" w:lineRule="auto"/>
    </w:pPr>
    <w:rPr>
      <w:i/>
      <w:color w:val="757070" w:themeColor="background2"/>
      <w:sz w:val="18"/>
    </w:rPr>
  </w:style>
  <w:style w:type="character" w:styleId="IntenseEmphasis">
    <w:name w:val="Intense Emphasis"/>
    <w:basedOn w:val="DefaultParagraphFont"/>
    <w:uiPriority w:val="21"/>
    <w:qFormat/>
    <w:rsid w:val="000550CE"/>
    <w:rPr>
      <w:b/>
      <w:bCs/>
      <w:i/>
      <w:iCs/>
      <w:color w:val="auto"/>
    </w:rPr>
  </w:style>
  <w:style w:type="paragraph" w:styleId="Caption">
    <w:name w:val="caption"/>
    <w:basedOn w:val="Normal"/>
    <w:next w:val="Normal"/>
    <w:uiPriority w:val="35"/>
    <w:qFormat/>
    <w:rsid w:val="000550CE"/>
    <w:pPr>
      <w:spacing w:line="240" w:lineRule="auto"/>
    </w:pPr>
    <w:rPr>
      <w:b/>
      <w:bCs/>
      <w:color w:val="000000" w:themeColor="text1"/>
      <w:sz w:val="20"/>
      <w:szCs w:val="18"/>
    </w:rPr>
  </w:style>
  <w:style w:type="paragraph" w:customStyle="1" w:styleId="Figure">
    <w:name w:val="Figure"/>
    <w:basedOn w:val="Normal"/>
    <w:rsid w:val="000550CE"/>
    <w:pPr>
      <w:spacing w:after="160" w:line="259" w:lineRule="auto"/>
    </w:pPr>
    <w:rPr>
      <w:noProof/>
      <w:lang w:eastAsia="en-CA"/>
    </w:rPr>
  </w:style>
  <w:style w:type="table" w:styleId="LightList-Accent3">
    <w:name w:val="Light List Accent 3"/>
    <w:basedOn w:val="TableNormal"/>
    <w:uiPriority w:val="61"/>
    <w:rsid w:val="00C83C6E"/>
    <w:pPr>
      <w:spacing w:after="0" w:line="240" w:lineRule="auto"/>
    </w:pPr>
    <w:rPr>
      <w:rFonts w:ascii="Calibri" w:hAnsi="Calibri" w:cs="Times New Roman"/>
      <w:szCs w:val="20"/>
    </w:rPr>
    <w:tblPr>
      <w:tblStyleRowBandSize w:val="1"/>
      <w:tblStyleColBandSize w:val="1"/>
      <w:tblInd w:w="0" w:type="dxa"/>
      <w:tblBorders>
        <w:top w:val="single" w:sz="8" w:space="0" w:color="5B9BD5" w:themeColor="accent3"/>
        <w:left w:val="single" w:sz="8" w:space="0" w:color="5B9BD5" w:themeColor="accent3"/>
        <w:bottom w:val="single" w:sz="8" w:space="0" w:color="5B9BD5" w:themeColor="accent3"/>
        <w:right w:val="single" w:sz="8" w:space="0" w:color="5B9BD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3"/>
          <w:left w:val="single" w:sz="8" w:space="0" w:color="5B9BD5" w:themeColor="accent3"/>
          <w:bottom w:val="single" w:sz="8" w:space="0" w:color="5B9BD5" w:themeColor="accent3"/>
          <w:right w:val="single" w:sz="8" w:space="0" w:color="5B9B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3"/>
          <w:left w:val="single" w:sz="8" w:space="0" w:color="5B9BD5" w:themeColor="accent3"/>
          <w:bottom w:val="single" w:sz="8" w:space="0" w:color="5B9BD5" w:themeColor="accent3"/>
          <w:right w:val="single" w:sz="8" w:space="0" w:color="5B9BD5" w:themeColor="accent3"/>
        </w:tcBorders>
      </w:tcPr>
    </w:tblStylePr>
    <w:tblStylePr w:type="band1Horz">
      <w:tblPr/>
      <w:tcPr>
        <w:tcBorders>
          <w:top w:val="single" w:sz="8" w:space="0" w:color="5B9BD5" w:themeColor="accent3"/>
          <w:left w:val="single" w:sz="8" w:space="0" w:color="5B9BD5" w:themeColor="accent3"/>
          <w:bottom w:val="single" w:sz="8" w:space="0" w:color="5B9BD5" w:themeColor="accent3"/>
          <w:right w:val="single" w:sz="8" w:space="0" w:color="5B9BD5" w:themeColor="accent3"/>
        </w:tcBorders>
      </w:tcPr>
    </w:tblStylePr>
  </w:style>
  <w:style w:type="paragraph" w:styleId="NormalWeb">
    <w:name w:val="Normal (Web)"/>
    <w:basedOn w:val="Normal"/>
    <w:uiPriority w:val="99"/>
    <w:unhideWhenUsed/>
    <w:rsid w:val="007D12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ListParagraph">
    <w:name w:val="List Paragraph"/>
    <w:basedOn w:val="Normal"/>
    <w:uiPriority w:val="34"/>
    <w:qFormat/>
    <w:rsid w:val="00D20E31"/>
    <w:pPr>
      <w:numPr>
        <w:numId w:val="1"/>
      </w:numPr>
      <w:spacing w:after="160" w:line="259" w:lineRule="auto"/>
      <w:ind w:left="1080"/>
      <w:contextualSpacing/>
    </w:pPr>
  </w:style>
  <w:style w:type="table" w:styleId="TableGrid">
    <w:name w:val="Table Grid"/>
    <w:basedOn w:val="TableNormal"/>
    <w:uiPriority w:val="39"/>
    <w:rsid w:val="00C57E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umberedParagraph">
    <w:name w:val="Numbered Paragraph"/>
    <w:basedOn w:val="ListParagraph"/>
    <w:uiPriority w:val="34"/>
    <w:qFormat/>
    <w:rsid w:val="00D20E31"/>
    <w:pPr>
      <w:numPr>
        <w:numId w:val="2"/>
      </w:numPr>
      <w:ind w:left="1080"/>
    </w:pPr>
  </w:style>
  <w:style w:type="table" w:styleId="LightList-Accent1">
    <w:name w:val="Light List Accent 1"/>
    <w:basedOn w:val="TableNormal"/>
    <w:uiPriority w:val="61"/>
    <w:rsid w:val="00C83C6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19909" w:themeColor="accent1"/>
        <w:left w:val="single" w:sz="8" w:space="0" w:color="819909" w:themeColor="accent1"/>
        <w:bottom w:val="single" w:sz="8" w:space="0" w:color="819909" w:themeColor="accent1"/>
        <w:right w:val="single" w:sz="8" w:space="0" w:color="819909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199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9909" w:themeColor="accent1"/>
          <w:left w:val="single" w:sz="8" w:space="0" w:color="819909" w:themeColor="accent1"/>
          <w:bottom w:val="single" w:sz="8" w:space="0" w:color="819909" w:themeColor="accent1"/>
          <w:right w:val="single" w:sz="8" w:space="0" w:color="8199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19909" w:themeColor="accent1"/>
          <w:left w:val="single" w:sz="8" w:space="0" w:color="819909" w:themeColor="accent1"/>
          <w:bottom w:val="single" w:sz="8" w:space="0" w:color="819909" w:themeColor="accent1"/>
          <w:right w:val="single" w:sz="8" w:space="0" w:color="819909" w:themeColor="accent1"/>
        </w:tcBorders>
      </w:tcPr>
    </w:tblStylePr>
    <w:tblStylePr w:type="band1Horz">
      <w:tblPr/>
      <w:tcPr>
        <w:tcBorders>
          <w:top w:val="single" w:sz="8" w:space="0" w:color="819909" w:themeColor="accent1"/>
          <w:left w:val="single" w:sz="8" w:space="0" w:color="819909" w:themeColor="accent1"/>
          <w:bottom w:val="single" w:sz="8" w:space="0" w:color="819909" w:themeColor="accent1"/>
          <w:right w:val="single" w:sz="8" w:space="0" w:color="819909" w:themeColor="accent1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C83C6E"/>
    <w:pPr>
      <w:spacing w:after="100" w:line="259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83C6E"/>
    <w:pPr>
      <w:spacing w:after="100" w:line="259" w:lineRule="auto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C83C6E"/>
    <w:pPr>
      <w:spacing w:after="0" w:line="259" w:lineRule="auto"/>
    </w:pPr>
  </w:style>
  <w:style w:type="paragraph" w:styleId="BodyText">
    <w:name w:val="Body Text"/>
    <w:basedOn w:val="Normal"/>
    <w:link w:val="BodyTextChar"/>
    <w:rsid w:val="0025586D"/>
    <w:pPr>
      <w:spacing w:after="0" w:line="480" w:lineRule="auto"/>
      <w:ind w:firstLine="540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25586D"/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Numberedlist">
    <w:name w:val="Numbered list"/>
    <w:basedOn w:val="Normal"/>
    <w:rsid w:val="0025586D"/>
    <w:pPr>
      <w:numPr>
        <w:numId w:val="3"/>
      </w:numPr>
      <w:spacing w:after="0" w:line="48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lockText">
    <w:name w:val="Block Text"/>
    <w:basedOn w:val="BodyText"/>
    <w:link w:val="BlockTextChar"/>
    <w:rsid w:val="0025586D"/>
    <w:pPr>
      <w:ind w:firstLine="0"/>
    </w:pPr>
  </w:style>
  <w:style w:type="character" w:customStyle="1" w:styleId="BlockTextChar">
    <w:name w:val="Block Text Char"/>
    <w:link w:val="BlockText"/>
    <w:rsid w:val="0025586D"/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Reference">
    <w:name w:val="Reference"/>
    <w:basedOn w:val="BodyText"/>
    <w:rsid w:val="0025586D"/>
    <w:pPr>
      <w:ind w:left="547" w:hanging="547"/>
    </w:pPr>
  </w:style>
  <w:style w:type="paragraph" w:styleId="Quote">
    <w:name w:val="Quote"/>
    <w:basedOn w:val="Normal"/>
    <w:next w:val="Normal"/>
    <w:link w:val="QuoteChar"/>
    <w:uiPriority w:val="29"/>
    <w:qFormat/>
    <w:rsid w:val="00CD4F16"/>
    <w:pPr>
      <w:spacing w:after="160" w:line="259" w:lineRule="auto"/>
      <w:ind w:lef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D4F16"/>
    <w:rPr>
      <w:i/>
      <w:iCs/>
      <w:color w:val="000000" w:themeColor="text1"/>
    </w:rPr>
  </w:style>
  <w:style w:type="character" w:styleId="Strong">
    <w:name w:val="Strong"/>
    <w:basedOn w:val="DefaultParagraphFont"/>
    <w:uiPriority w:val="22"/>
    <w:qFormat/>
    <w:rsid w:val="00E338DA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6062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62B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62B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62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62BD"/>
    <w:rPr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unhideWhenUsed/>
    <w:rsid w:val="00ED5D33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D5D33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ED5D33"/>
    <w:rPr>
      <w:vertAlign w:val="superscript"/>
    </w:rPr>
  </w:style>
  <w:style w:type="paragraph" w:styleId="NoSpacing">
    <w:name w:val="No Spacing"/>
    <w:uiPriority w:val="1"/>
    <w:qFormat/>
    <w:rsid w:val="008F5ED7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E338DA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63423"/>
    <w:pPr>
      <w:keepNext/>
      <w:keepLines/>
      <w:spacing w:before="240" w:after="0" w:line="259" w:lineRule="auto"/>
      <w:outlineLvl w:val="0"/>
    </w:pPr>
    <w:rPr>
      <w:rFonts w:ascii="Calibri" w:eastAsiaTheme="majorEastAsia" w:hAnsi="Calibri" w:cstheme="majorBidi"/>
      <w:b/>
      <w:smallCaps/>
      <w:color w:val="819909" w:themeColor="tex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37BF1"/>
    <w:pPr>
      <w:keepNext/>
      <w:keepLines/>
      <w:spacing w:before="200" w:after="0" w:line="259" w:lineRule="auto"/>
      <w:outlineLvl w:val="1"/>
    </w:pPr>
    <w:rPr>
      <w:rFonts w:ascii="Calibri" w:eastAsiaTheme="majorEastAsia" w:hAnsi="Calibri" w:cstheme="majorBidi"/>
      <w:b/>
      <w:bCs/>
      <w:smallCaps/>
      <w:color w:val="819909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437BF1"/>
    <w:pPr>
      <w:keepNext/>
      <w:keepLines/>
      <w:spacing w:before="200" w:after="0" w:line="259" w:lineRule="auto"/>
      <w:outlineLvl w:val="2"/>
    </w:pPr>
    <w:rPr>
      <w:rFonts w:ascii="Calibri" w:eastAsiaTheme="majorEastAsia" w:hAnsi="Calibri" w:cstheme="majorBidi"/>
      <w:bCs/>
      <w:smallCaps/>
      <w:color w:val="819909" w:themeColor="text2"/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437BF1"/>
    <w:pPr>
      <w:keepNext/>
      <w:keepLines/>
      <w:spacing w:before="200" w:after="0" w:line="259" w:lineRule="auto"/>
      <w:outlineLvl w:val="3"/>
    </w:pPr>
    <w:rPr>
      <w:rFonts w:ascii="Calibri" w:eastAsiaTheme="majorEastAsia" w:hAnsi="Calibri" w:cstheme="majorBidi"/>
      <w:bCs/>
      <w:i/>
      <w:iCs/>
      <w:color w:val="819909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423"/>
    <w:rPr>
      <w:rFonts w:ascii="Calibri" w:eastAsiaTheme="majorEastAsia" w:hAnsi="Calibri" w:cstheme="majorBidi"/>
      <w:b/>
      <w:smallCaps/>
      <w:color w:val="819909" w:themeColor="text2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561F"/>
    <w:pPr>
      <w:spacing w:after="300" w:line="240" w:lineRule="auto"/>
      <w:contextualSpacing/>
    </w:pPr>
    <w:rPr>
      <w:rFonts w:ascii="Calibri" w:eastAsiaTheme="majorEastAsia" w:hAnsi="Calibri" w:cstheme="majorBidi"/>
      <w:smallCaps/>
      <w:color w:val="819909" w:themeColor="text2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C561F"/>
    <w:rPr>
      <w:rFonts w:ascii="Calibri" w:eastAsiaTheme="majorEastAsia" w:hAnsi="Calibri" w:cstheme="majorBidi"/>
      <w:smallCaps/>
      <w:color w:val="819909" w:themeColor="text2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0"/>
    <w:qFormat/>
    <w:rsid w:val="00437BF1"/>
    <w:pPr>
      <w:numPr>
        <w:ilvl w:val="1"/>
      </w:numPr>
      <w:spacing w:after="160" w:line="259" w:lineRule="auto"/>
    </w:pPr>
    <w:rPr>
      <w:rFonts w:ascii="Calibri" w:eastAsiaTheme="majorEastAsia" w:hAnsi="Calibri" w:cstheme="majorBidi"/>
      <w:i/>
      <w:iCs/>
      <w:smallCaps/>
      <w:color w:val="757070" w:themeColor="background2"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0"/>
    <w:rsid w:val="00D20E31"/>
    <w:rPr>
      <w:rFonts w:ascii="Calibri" w:eastAsiaTheme="majorEastAsia" w:hAnsi="Calibri" w:cstheme="majorBidi"/>
      <w:i/>
      <w:iCs/>
      <w:smallCaps/>
      <w:color w:val="757070" w:themeColor="background2"/>
      <w:spacing w:val="15"/>
      <w:sz w:val="28"/>
      <w:szCs w:val="24"/>
    </w:rPr>
  </w:style>
  <w:style w:type="character" w:styleId="Hyperlink">
    <w:name w:val="Hyperlink"/>
    <w:uiPriority w:val="99"/>
    <w:rsid w:val="00F23CC2"/>
    <w:rPr>
      <w:rFonts w:cs="Times New Roman"/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3C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CC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37BF1"/>
    <w:rPr>
      <w:rFonts w:ascii="Calibri" w:eastAsiaTheme="majorEastAsia" w:hAnsi="Calibri" w:cstheme="majorBidi"/>
      <w:b/>
      <w:bCs/>
      <w:smallCaps/>
      <w:color w:val="819909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7BF1"/>
    <w:rPr>
      <w:rFonts w:ascii="Calibri" w:eastAsiaTheme="majorEastAsia" w:hAnsi="Calibri" w:cstheme="majorBidi"/>
      <w:bCs/>
      <w:smallCaps/>
      <w:color w:val="819909" w:themeColor="text2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37BF1"/>
    <w:rPr>
      <w:rFonts w:ascii="Calibri" w:eastAsiaTheme="majorEastAsia" w:hAnsi="Calibri" w:cstheme="majorBidi"/>
      <w:bCs/>
      <w:i/>
      <w:iCs/>
      <w:color w:val="819909" w:themeColor="text2"/>
    </w:rPr>
  </w:style>
  <w:style w:type="paragraph" w:customStyle="1" w:styleId="NonTOCHeading">
    <w:name w:val="Non TOC Heading"/>
    <w:basedOn w:val="Normal"/>
    <w:next w:val="Normal"/>
    <w:uiPriority w:val="1"/>
    <w:qFormat/>
    <w:rsid w:val="00F95BF1"/>
    <w:pPr>
      <w:spacing w:before="240" w:after="0" w:line="259" w:lineRule="auto"/>
    </w:pPr>
    <w:rPr>
      <w:b/>
      <w:smallCaps/>
      <w:color w:val="819909" w:themeColor="text2"/>
      <w:sz w:val="36"/>
    </w:rPr>
  </w:style>
  <w:style w:type="paragraph" w:styleId="TOCHeading">
    <w:name w:val="TOC Heading"/>
    <w:basedOn w:val="NonTOCHeading"/>
    <w:next w:val="Normal"/>
    <w:uiPriority w:val="39"/>
    <w:unhideWhenUsed/>
    <w:rsid w:val="00276DD1"/>
    <w:pPr>
      <w:spacing w:before="480" w:line="276" w:lineRule="auto"/>
    </w:pPr>
    <w:rPr>
      <w:rFonts w:ascii="Calibri" w:hAnsi="Calibri"/>
      <w:bCs/>
      <w:szCs w:val="28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437BF1"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276DD1"/>
    <w:pPr>
      <w:spacing w:after="100" w:line="259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BF1"/>
  </w:style>
  <w:style w:type="paragraph" w:styleId="Footer">
    <w:name w:val="footer"/>
    <w:basedOn w:val="Normal"/>
    <w:link w:val="FooterChar"/>
    <w:uiPriority w:val="99"/>
    <w:unhideWhenUsed/>
    <w:rsid w:val="00437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BF1"/>
  </w:style>
  <w:style w:type="paragraph" w:customStyle="1" w:styleId="FooterText">
    <w:name w:val="Footer Text"/>
    <w:basedOn w:val="Normal"/>
    <w:uiPriority w:val="10"/>
    <w:qFormat/>
    <w:rsid w:val="00437BF1"/>
    <w:pPr>
      <w:spacing w:after="0" w:line="259" w:lineRule="auto"/>
    </w:pPr>
    <w:rPr>
      <w:i/>
      <w:color w:val="757070" w:themeColor="background2"/>
      <w:sz w:val="18"/>
    </w:rPr>
  </w:style>
  <w:style w:type="character" w:styleId="IntenseEmphasis">
    <w:name w:val="Intense Emphasis"/>
    <w:basedOn w:val="DefaultParagraphFont"/>
    <w:uiPriority w:val="21"/>
    <w:qFormat/>
    <w:rsid w:val="000550CE"/>
    <w:rPr>
      <w:b/>
      <w:bCs/>
      <w:i/>
      <w:iCs/>
      <w:color w:val="auto"/>
    </w:rPr>
  </w:style>
  <w:style w:type="paragraph" w:styleId="Caption">
    <w:name w:val="caption"/>
    <w:basedOn w:val="Normal"/>
    <w:next w:val="Normal"/>
    <w:uiPriority w:val="35"/>
    <w:qFormat/>
    <w:rsid w:val="000550CE"/>
    <w:pPr>
      <w:spacing w:line="240" w:lineRule="auto"/>
    </w:pPr>
    <w:rPr>
      <w:b/>
      <w:bCs/>
      <w:color w:val="000000" w:themeColor="text1"/>
      <w:sz w:val="20"/>
      <w:szCs w:val="18"/>
    </w:rPr>
  </w:style>
  <w:style w:type="paragraph" w:customStyle="1" w:styleId="Figure">
    <w:name w:val="Figure"/>
    <w:basedOn w:val="Normal"/>
    <w:rsid w:val="000550CE"/>
    <w:pPr>
      <w:spacing w:after="160" w:line="259" w:lineRule="auto"/>
    </w:pPr>
    <w:rPr>
      <w:noProof/>
      <w:lang w:eastAsia="en-CA"/>
    </w:rPr>
  </w:style>
  <w:style w:type="table" w:styleId="LightList-Accent3">
    <w:name w:val="Light List Accent 3"/>
    <w:basedOn w:val="TableNormal"/>
    <w:uiPriority w:val="61"/>
    <w:rsid w:val="00C83C6E"/>
    <w:pPr>
      <w:spacing w:after="0" w:line="240" w:lineRule="auto"/>
    </w:pPr>
    <w:rPr>
      <w:rFonts w:ascii="Calibri" w:hAnsi="Calibri" w:cs="Times New Roman"/>
      <w:szCs w:val="20"/>
    </w:rPr>
    <w:tblPr>
      <w:tblStyleRowBandSize w:val="1"/>
      <w:tblStyleColBandSize w:val="1"/>
      <w:tblInd w:w="0" w:type="dxa"/>
      <w:tblBorders>
        <w:top w:val="single" w:sz="8" w:space="0" w:color="5B9BD5" w:themeColor="accent3"/>
        <w:left w:val="single" w:sz="8" w:space="0" w:color="5B9BD5" w:themeColor="accent3"/>
        <w:bottom w:val="single" w:sz="8" w:space="0" w:color="5B9BD5" w:themeColor="accent3"/>
        <w:right w:val="single" w:sz="8" w:space="0" w:color="5B9BD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3"/>
          <w:left w:val="single" w:sz="8" w:space="0" w:color="5B9BD5" w:themeColor="accent3"/>
          <w:bottom w:val="single" w:sz="8" w:space="0" w:color="5B9BD5" w:themeColor="accent3"/>
          <w:right w:val="single" w:sz="8" w:space="0" w:color="5B9B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3"/>
          <w:left w:val="single" w:sz="8" w:space="0" w:color="5B9BD5" w:themeColor="accent3"/>
          <w:bottom w:val="single" w:sz="8" w:space="0" w:color="5B9BD5" w:themeColor="accent3"/>
          <w:right w:val="single" w:sz="8" w:space="0" w:color="5B9BD5" w:themeColor="accent3"/>
        </w:tcBorders>
      </w:tcPr>
    </w:tblStylePr>
    <w:tblStylePr w:type="band1Horz">
      <w:tblPr/>
      <w:tcPr>
        <w:tcBorders>
          <w:top w:val="single" w:sz="8" w:space="0" w:color="5B9BD5" w:themeColor="accent3"/>
          <w:left w:val="single" w:sz="8" w:space="0" w:color="5B9BD5" w:themeColor="accent3"/>
          <w:bottom w:val="single" w:sz="8" w:space="0" w:color="5B9BD5" w:themeColor="accent3"/>
          <w:right w:val="single" w:sz="8" w:space="0" w:color="5B9BD5" w:themeColor="accent3"/>
        </w:tcBorders>
      </w:tcPr>
    </w:tblStylePr>
  </w:style>
  <w:style w:type="paragraph" w:styleId="NormalWeb">
    <w:name w:val="Normal (Web)"/>
    <w:basedOn w:val="Normal"/>
    <w:uiPriority w:val="99"/>
    <w:unhideWhenUsed/>
    <w:rsid w:val="007D12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ListParagraph">
    <w:name w:val="List Paragraph"/>
    <w:basedOn w:val="Normal"/>
    <w:uiPriority w:val="34"/>
    <w:qFormat/>
    <w:rsid w:val="00D20E31"/>
    <w:pPr>
      <w:numPr>
        <w:numId w:val="1"/>
      </w:numPr>
      <w:spacing w:after="160" w:line="259" w:lineRule="auto"/>
      <w:ind w:left="1080"/>
      <w:contextualSpacing/>
    </w:pPr>
  </w:style>
  <w:style w:type="table" w:styleId="TableGrid">
    <w:name w:val="Table Grid"/>
    <w:basedOn w:val="TableNormal"/>
    <w:uiPriority w:val="39"/>
    <w:rsid w:val="00C57E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umberedParagraph">
    <w:name w:val="Numbered Paragraph"/>
    <w:basedOn w:val="ListParagraph"/>
    <w:uiPriority w:val="34"/>
    <w:qFormat/>
    <w:rsid w:val="00D20E31"/>
    <w:pPr>
      <w:numPr>
        <w:numId w:val="2"/>
      </w:numPr>
      <w:ind w:left="1080"/>
    </w:pPr>
  </w:style>
  <w:style w:type="table" w:styleId="LightList-Accent1">
    <w:name w:val="Light List Accent 1"/>
    <w:basedOn w:val="TableNormal"/>
    <w:uiPriority w:val="61"/>
    <w:rsid w:val="00C83C6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19909" w:themeColor="accent1"/>
        <w:left w:val="single" w:sz="8" w:space="0" w:color="819909" w:themeColor="accent1"/>
        <w:bottom w:val="single" w:sz="8" w:space="0" w:color="819909" w:themeColor="accent1"/>
        <w:right w:val="single" w:sz="8" w:space="0" w:color="819909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199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9909" w:themeColor="accent1"/>
          <w:left w:val="single" w:sz="8" w:space="0" w:color="819909" w:themeColor="accent1"/>
          <w:bottom w:val="single" w:sz="8" w:space="0" w:color="819909" w:themeColor="accent1"/>
          <w:right w:val="single" w:sz="8" w:space="0" w:color="8199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19909" w:themeColor="accent1"/>
          <w:left w:val="single" w:sz="8" w:space="0" w:color="819909" w:themeColor="accent1"/>
          <w:bottom w:val="single" w:sz="8" w:space="0" w:color="819909" w:themeColor="accent1"/>
          <w:right w:val="single" w:sz="8" w:space="0" w:color="819909" w:themeColor="accent1"/>
        </w:tcBorders>
      </w:tcPr>
    </w:tblStylePr>
    <w:tblStylePr w:type="band1Horz">
      <w:tblPr/>
      <w:tcPr>
        <w:tcBorders>
          <w:top w:val="single" w:sz="8" w:space="0" w:color="819909" w:themeColor="accent1"/>
          <w:left w:val="single" w:sz="8" w:space="0" w:color="819909" w:themeColor="accent1"/>
          <w:bottom w:val="single" w:sz="8" w:space="0" w:color="819909" w:themeColor="accent1"/>
          <w:right w:val="single" w:sz="8" w:space="0" w:color="819909" w:themeColor="accent1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C83C6E"/>
    <w:pPr>
      <w:spacing w:after="100" w:line="259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83C6E"/>
    <w:pPr>
      <w:spacing w:after="100" w:line="259" w:lineRule="auto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C83C6E"/>
    <w:pPr>
      <w:spacing w:after="0" w:line="259" w:lineRule="auto"/>
    </w:pPr>
  </w:style>
  <w:style w:type="paragraph" w:styleId="BodyText">
    <w:name w:val="Body Text"/>
    <w:basedOn w:val="Normal"/>
    <w:link w:val="BodyTextChar"/>
    <w:rsid w:val="0025586D"/>
    <w:pPr>
      <w:spacing w:after="0" w:line="480" w:lineRule="auto"/>
      <w:ind w:firstLine="540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25586D"/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Numberedlist">
    <w:name w:val="Numbered list"/>
    <w:basedOn w:val="Normal"/>
    <w:rsid w:val="0025586D"/>
    <w:pPr>
      <w:numPr>
        <w:numId w:val="3"/>
      </w:numPr>
      <w:spacing w:after="0" w:line="48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lockText">
    <w:name w:val="Block Text"/>
    <w:basedOn w:val="BodyText"/>
    <w:link w:val="BlockTextChar"/>
    <w:rsid w:val="0025586D"/>
    <w:pPr>
      <w:ind w:firstLine="0"/>
    </w:pPr>
  </w:style>
  <w:style w:type="character" w:customStyle="1" w:styleId="BlockTextChar">
    <w:name w:val="Block Text Char"/>
    <w:link w:val="BlockText"/>
    <w:rsid w:val="0025586D"/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Reference">
    <w:name w:val="Reference"/>
    <w:basedOn w:val="BodyText"/>
    <w:rsid w:val="0025586D"/>
    <w:pPr>
      <w:ind w:left="547" w:hanging="547"/>
    </w:pPr>
  </w:style>
  <w:style w:type="paragraph" w:styleId="Quote">
    <w:name w:val="Quote"/>
    <w:basedOn w:val="Normal"/>
    <w:next w:val="Normal"/>
    <w:link w:val="QuoteChar"/>
    <w:uiPriority w:val="29"/>
    <w:qFormat/>
    <w:rsid w:val="00CD4F16"/>
    <w:pPr>
      <w:spacing w:after="160" w:line="259" w:lineRule="auto"/>
      <w:ind w:lef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D4F16"/>
    <w:rPr>
      <w:i/>
      <w:iCs/>
      <w:color w:val="000000" w:themeColor="text1"/>
    </w:rPr>
  </w:style>
  <w:style w:type="character" w:styleId="Strong">
    <w:name w:val="Strong"/>
    <w:basedOn w:val="DefaultParagraphFont"/>
    <w:uiPriority w:val="22"/>
    <w:qFormat/>
    <w:rsid w:val="00E338DA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6062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62B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62B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62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62BD"/>
    <w:rPr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unhideWhenUsed/>
    <w:rsid w:val="00ED5D33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D5D33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ED5D33"/>
    <w:rPr>
      <w:vertAlign w:val="superscript"/>
    </w:rPr>
  </w:style>
  <w:style w:type="paragraph" w:styleId="NoSpacing">
    <w:name w:val="No Spacing"/>
    <w:uiPriority w:val="1"/>
    <w:qFormat/>
    <w:rsid w:val="008F5ED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15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1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4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63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59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106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319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0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di-connect.sgrc.selkirk.ca/SelkirkCRM/" TargetMode="External"/><Relationship Id="rId14" Type="http://schemas.openxmlformats.org/officeDocument/2006/relationships/image" Target="media/image3.tmp"/><Relationship Id="rId15" Type="http://schemas.openxmlformats.org/officeDocument/2006/relationships/image" Target="media/image4.tmp"/><Relationship Id="rId16" Type="http://schemas.openxmlformats.org/officeDocument/2006/relationships/image" Target="media/image5.tmp"/><Relationship Id="rId17" Type="http://schemas.openxmlformats.org/officeDocument/2006/relationships/image" Target="media/image6.tmp"/><Relationship Id="rId18" Type="http://schemas.openxmlformats.org/officeDocument/2006/relationships/image" Target="media/image7.tmp"/><Relationship Id="rId19" Type="http://schemas.openxmlformats.org/officeDocument/2006/relationships/image" Target="media/image8.tmp"/><Relationship Id="rId50" Type="http://schemas.openxmlformats.org/officeDocument/2006/relationships/image" Target="media/image39.tmp"/><Relationship Id="rId51" Type="http://schemas.openxmlformats.org/officeDocument/2006/relationships/image" Target="media/image40.tmp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54" Type="http://schemas.microsoft.com/office/2011/relationships/commentsExtended" Target="commentsExtended.xml"/><Relationship Id="rId55" Type="http://schemas.microsoft.com/office/2011/relationships/people" Target="people.xml"/><Relationship Id="rId40" Type="http://schemas.openxmlformats.org/officeDocument/2006/relationships/image" Target="media/image29.tmp"/><Relationship Id="rId41" Type="http://schemas.openxmlformats.org/officeDocument/2006/relationships/image" Target="media/image30.tmp"/><Relationship Id="rId42" Type="http://schemas.openxmlformats.org/officeDocument/2006/relationships/image" Target="media/image31.tmp"/><Relationship Id="rId43" Type="http://schemas.openxmlformats.org/officeDocument/2006/relationships/image" Target="media/image32.tmp"/><Relationship Id="rId44" Type="http://schemas.openxmlformats.org/officeDocument/2006/relationships/image" Target="media/image33.tmp"/><Relationship Id="rId45" Type="http://schemas.openxmlformats.org/officeDocument/2006/relationships/image" Target="media/image34.tmp"/><Relationship Id="rId46" Type="http://schemas.openxmlformats.org/officeDocument/2006/relationships/image" Target="media/image35.tmp"/><Relationship Id="rId47" Type="http://schemas.openxmlformats.org/officeDocument/2006/relationships/image" Target="media/image36.tmp"/><Relationship Id="rId48" Type="http://schemas.openxmlformats.org/officeDocument/2006/relationships/image" Target="media/image37.tmp"/><Relationship Id="rId49" Type="http://schemas.openxmlformats.org/officeDocument/2006/relationships/image" Target="media/image38.tmp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19.tmp"/><Relationship Id="rId31" Type="http://schemas.openxmlformats.org/officeDocument/2006/relationships/image" Target="media/image20.tmp"/><Relationship Id="rId32" Type="http://schemas.openxmlformats.org/officeDocument/2006/relationships/image" Target="media/image21.tmp"/><Relationship Id="rId33" Type="http://schemas.openxmlformats.org/officeDocument/2006/relationships/image" Target="media/image22.tmp"/><Relationship Id="rId34" Type="http://schemas.openxmlformats.org/officeDocument/2006/relationships/image" Target="media/image23.tmp"/><Relationship Id="rId35" Type="http://schemas.openxmlformats.org/officeDocument/2006/relationships/image" Target="media/image24.tmp"/><Relationship Id="rId36" Type="http://schemas.openxmlformats.org/officeDocument/2006/relationships/image" Target="media/image25.tmp"/><Relationship Id="rId37" Type="http://schemas.openxmlformats.org/officeDocument/2006/relationships/image" Target="media/image26.tmp"/><Relationship Id="rId38" Type="http://schemas.openxmlformats.org/officeDocument/2006/relationships/image" Target="media/image27.tmp"/><Relationship Id="rId39" Type="http://schemas.openxmlformats.org/officeDocument/2006/relationships/image" Target="media/image28.tmp"/><Relationship Id="rId20" Type="http://schemas.openxmlformats.org/officeDocument/2006/relationships/image" Target="media/image9.tmp"/><Relationship Id="rId21" Type="http://schemas.openxmlformats.org/officeDocument/2006/relationships/image" Target="media/image10.tmp"/><Relationship Id="rId22" Type="http://schemas.openxmlformats.org/officeDocument/2006/relationships/image" Target="media/image11.tmp"/><Relationship Id="rId23" Type="http://schemas.openxmlformats.org/officeDocument/2006/relationships/image" Target="media/image12.tmp"/><Relationship Id="rId24" Type="http://schemas.openxmlformats.org/officeDocument/2006/relationships/image" Target="media/image13.tmp"/><Relationship Id="rId25" Type="http://schemas.openxmlformats.org/officeDocument/2006/relationships/image" Target="media/image14.tmp"/><Relationship Id="rId26" Type="http://schemas.openxmlformats.org/officeDocument/2006/relationships/image" Target="media/image15.tmp"/><Relationship Id="rId27" Type="http://schemas.openxmlformats.org/officeDocument/2006/relationships/image" Target="media/image16.tmp"/><Relationship Id="rId28" Type="http://schemas.openxmlformats.org/officeDocument/2006/relationships/image" Target="media/image17.tmp"/><Relationship Id="rId29" Type="http://schemas.openxmlformats.org/officeDocument/2006/relationships/image" Target="media/image18.tmp"/><Relationship Id="rId10" Type="http://schemas.openxmlformats.org/officeDocument/2006/relationships/hyperlink" Target="file:///D:\apache\www.new.dev\SelkirkCRM\SelkirkData\support.sugarcrm.com" TargetMode="External"/><Relationship Id="rId11" Type="http://schemas.openxmlformats.org/officeDocument/2006/relationships/hyperlink" Target="http://rdi-connect.sgrc.selkirk.ca/SelkirkCRM/" TargetMode="External"/><Relationship Id="rId12" Type="http://schemas.openxmlformats.org/officeDocument/2006/relationships/image" Target="media/image2.tm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rethoret\Dropbox\Research%20Projects\Admin\RDI_Template_Basic.dotx" TargetMode="External"/></Relationships>
</file>

<file path=word/theme/theme1.xml><?xml version="1.0" encoding="utf-8"?>
<a:theme xmlns:a="http://schemas.openxmlformats.org/drawingml/2006/main" name="Office Theme">
  <a:themeElements>
    <a:clrScheme name="RDI_Custom">
      <a:dk1>
        <a:sysClr val="windowText" lastClr="000000"/>
      </a:dk1>
      <a:lt1>
        <a:sysClr val="window" lastClr="FFFFFF"/>
      </a:lt1>
      <a:dk2>
        <a:srgbClr val="819909"/>
      </a:dk2>
      <a:lt2>
        <a:srgbClr val="757070"/>
      </a:lt2>
      <a:accent1>
        <a:srgbClr val="819909"/>
      </a:accent1>
      <a:accent2>
        <a:srgbClr val="FF9900"/>
      </a:accent2>
      <a:accent3>
        <a:srgbClr val="5B9BD5"/>
      </a:accent3>
      <a:accent4>
        <a:srgbClr val="CCE57B"/>
      </a:accent4>
      <a:accent5>
        <a:srgbClr val="FFD699"/>
      </a:accent5>
      <a:accent6>
        <a:srgbClr val="BDD7EE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0499FC-3CC2-8141-ABF8-9F72E88F9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\Users\lrethoret\Dropbox\Research Projects\Admin\RDI_Template_Basic.dotx</Template>
  <TotalTime>3</TotalTime>
  <Pages>21</Pages>
  <Words>1355</Words>
  <Characters>7725</Characters>
  <Application>Microsoft Macintosh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9062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Rethoret</dc:creator>
  <cp:lastModifiedBy>Terri MacDonald</cp:lastModifiedBy>
  <cp:revision>2</cp:revision>
  <dcterms:created xsi:type="dcterms:W3CDTF">2014-06-13T17:59:00Z</dcterms:created>
  <dcterms:modified xsi:type="dcterms:W3CDTF">2014-06-13T17:59:00Z</dcterms:modified>
</cp:coreProperties>
</file>